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9A8813" w14:textId="77777777" w:rsidR="006347CC" w:rsidRDefault="00A86089">
      <w:pPr>
        <w:pStyle w:val="Heading1"/>
      </w:pPr>
      <w:r>
        <w:t>Kepner-Tregoe building on Problem Task</w:t>
      </w:r>
    </w:p>
    <w:p w14:paraId="615A9067" w14:textId="6F6B0907" w:rsidR="00183EBD" w:rsidRDefault="00AC2280" w:rsidP="00225724">
      <w:pPr>
        <w:pStyle w:val="ListBullet"/>
        <w:numPr>
          <w:ilvl w:val="0"/>
          <w:numId w:val="0"/>
        </w:numPr>
      </w:pPr>
      <w:r>
        <w:t xml:space="preserve">On upgrade </w:t>
      </w:r>
      <w:r w:rsidR="006B6278">
        <w:t xml:space="preserve">to Madrid </w:t>
      </w:r>
      <w:r>
        <w:t xml:space="preserve">existing customers </w:t>
      </w:r>
      <w:r w:rsidR="00225724">
        <w:t xml:space="preserve">will not see any </w:t>
      </w:r>
      <w:r w:rsidR="009F6173">
        <w:t>changes in Problem Management</w:t>
      </w:r>
      <w:r w:rsidR="00225724">
        <w:t xml:space="preserve"> by default</w:t>
      </w:r>
      <w:r w:rsidR="009F6173">
        <w:t xml:space="preserve"> (*)</w:t>
      </w:r>
      <w:r w:rsidR="00225724">
        <w:t>.</w:t>
      </w:r>
    </w:p>
    <w:p w14:paraId="78463412" w14:textId="331E16B5" w:rsidR="00183EBD" w:rsidRPr="00183EBD" w:rsidRDefault="00183EBD" w:rsidP="00183EBD">
      <w:pPr>
        <w:pStyle w:val="ListBullet"/>
        <w:numPr>
          <w:ilvl w:val="0"/>
          <w:numId w:val="0"/>
        </w:numPr>
        <w:ind w:left="720"/>
        <w:rPr>
          <w:i/>
        </w:rPr>
      </w:pPr>
      <w:r w:rsidRPr="009F6173">
        <w:rPr>
          <w:i/>
        </w:rPr>
        <w:t xml:space="preserve">(*) </w:t>
      </w:r>
      <w:r w:rsidR="00464435">
        <w:rPr>
          <w:i/>
        </w:rPr>
        <w:t>T</w:t>
      </w:r>
      <w:r w:rsidR="00464435" w:rsidRPr="00091140">
        <w:rPr>
          <w:i/>
        </w:rPr>
        <w:t xml:space="preserve">he only small difference is for customers using Knowledge v3 we now </w:t>
      </w:r>
      <w:r w:rsidR="00464435">
        <w:rPr>
          <w:i/>
        </w:rPr>
        <w:t xml:space="preserve">the </w:t>
      </w:r>
      <w:r w:rsidR="00464435" w:rsidRPr="00091140">
        <w:rPr>
          <w:i/>
        </w:rPr>
        <w:t>hide Post News</w:t>
      </w:r>
      <w:r w:rsidR="00464435">
        <w:rPr>
          <w:i/>
        </w:rPr>
        <w:t xml:space="preserve"> action</w:t>
      </w:r>
      <w:r w:rsidR="00464435" w:rsidRPr="00091140">
        <w:rPr>
          <w:i/>
        </w:rPr>
        <w:t xml:space="preserve"> as that was only for the legacy Knowledge v2</w:t>
      </w:r>
      <w:r w:rsidR="009E1F33">
        <w:rPr>
          <w:i/>
        </w:rPr>
        <w:t>.</w:t>
      </w:r>
    </w:p>
    <w:p w14:paraId="306C91D1" w14:textId="6A62B14F" w:rsidR="00225724" w:rsidRDefault="00225724" w:rsidP="00225724">
      <w:pPr>
        <w:pStyle w:val="ListBullet"/>
        <w:numPr>
          <w:ilvl w:val="0"/>
          <w:numId w:val="0"/>
        </w:numPr>
      </w:pPr>
      <w:r>
        <w:t>Existing customers will optionally be able to activate nearly all of the new Madrid best practice plugins.</w:t>
      </w:r>
    </w:p>
    <w:p w14:paraId="737FCAB3" w14:textId="247A471F" w:rsidR="00225724" w:rsidRDefault="00225724" w:rsidP="00225724">
      <w:pPr>
        <w:pStyle w:val="ListBullet"/>
        <w:numPr>
          <w:ilvl w:val="0"/>
          <w:numId w:val="0"/>
        </w:numPr>
      </w:pPr>
      <w:r>
        <w:t>As we do not have a migration tool as yet</w:t>
      </w:r>
      <w:r w:rsidR="009F6173">
        <w:t>,</w:t>
      </w:r>
      <w:r>
        <w:t xml:space="preserve"> the last plugin is hidden from customers because that contains the new states – so is only enabled for new customers (or those that </w:t>
      </w:r>
      <w:proofErr w:type="spellStart"/>
      <w:r>
        <w:t>zboot</w:t>
      </w:r>
      <w:proofErr w:type="spellEnd"/>
      <w:r>
        <w:t xml:space="preserve"> their instance).</w:t>
      </w:r>
    </w:p>
    <w:p w14:paraId="55485C40" w14:textId="7C3ED98F" w:rsidR="002B7490" w:rsidRDefault="006F16E3" w:rsidP="00321C1A">
      <w:pPr>
        <w:pStyle w:val="ListBullet"/>
        <w:numPr>
          <w:ilvl w:val="0"/>
          <w:numId w:val="0"/>
        </w:numPr>
      </w:pPr>
      <w:r>
        <w:t>W</w:t>
      </w:r>
      <w:r w:rsidR="002B7490">
        <w:t xml:space="preserve">e are </w:t>
      </w:r>
      <w:r w:rsidR="00321C1A">
        <w:t>in the early phase of</w:t>
      </w:r>
      <w:r w:rsidR="002B7490">
        <w:t xml:space="preserve"> explor</w:t>
      </w:r>
      <w:r w:rsidR="00321C1A">
        <w:t>ing</w:t>
      </w:r>
      <w:r w:rsidR="002B7490">
        <w:t xml:space="preserve"> options with professional services to see if they can help upgrade customers to migrate </w:t>
      </w:r>
      <w:r w:rsidR="00225724">
        <w:t xml:space="preserve">to the new states </w:t>
      </w:r>
      <w:r w:rsidR="002B7490">
        <w:t>before we have an official migration tool</w:t>
      </w:r>
      <w:r w:rsidR="00321C1A">
        <w:t>.</w:t>
      </w:r>
    </w:p>
    <w:p w14:paraId="66FDB678" w14:textId="1A4D9C54" w:rsidR="00CF5A35" w:rsidRDefault="00CF5A35" w:rsidP="00CF5A35">
      <w:pPr>
        <w:pStyle w:val="Heading3"/>
      </w:pPr>
      <w:r>
        <w:t>High level differences between new customers and upgrade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5A35" w14:paraId="7297C746" w14:textId="77777777" w:rsidTr="00CF5A35">
        <w:tc>
          <w:tcPr>
            <w:tcW w:w="4675" w:type="dxa"/>
          </w:tcPr>
          <w:p w14:paraId="435A49CD" w14:textId="5A543CC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New customers</w:t>
            </w:r>
          </w:p>
        </w:tc>
        <w:tc>
          <w:tcPr>
            <w:tcW w:w="4675" w:type="dxa"/>
          </w:tcPr>
          <w:p w14:paraId="79CE18BB" w14:textId="045CFDB4" w:rsidR="00CF5A35" w:rsidRPr="00CF5A35" w:rsidRDefault="00CF5A35" w:rsidP="00CF5A35">
            <w:pPr>
              <w:rPr>
                <w:b/>
              </w:rPr>
            </w:pPr>
            <w:r w:rsidRPr="00CF5A35">
              <w:rPr>
                <w:b/>
              </w:rPr>
              <w:t>Upgrade customers</w:t>
            </w:r>
          </w:p>
        </w:tc>
      </w:tr>
      <w:tr w:rsidR="00CF5A35" w14:paraId="7B2FCCC7" w14:textId="77777777" w:rsidTr="00CF5A35">
        <w:tc>
          <w:tcPr>
            <w:tcW w:w="4675" w:type="dxa"/>
          </w:tcPr>
          <w:p w14:paraId="43C4C6AF" w14:textId="6640E4ED" w:rsidR="00CF5A35" w:rsidRDefault="00CF5A35" w:rsidP="00CF5A35">
            <w:r>
              <w:t>Madrid best practice plugin for new states is activated</w:t>
            </w:r>
          </w:p>
        </w:tc>
        <w:tc>
          <w:tcPr>
            <w:tcW w:w="4675" w:type="dxa"/>
          </w:tcPr>
          <w:p w14:paraId="6F0703F5" w14:textId="49718EB6" w:rsidR="00CF5A35" w:rsidRDefault="00CF5A35" w:rsidP="00CF5A35">
            <w:r>
              <w:t xml:space="preserve">Madrid best practice plugin for new states is not available as we do not have a migration tool – the plugin is development / </w:t>
            </w:r>
            <w:proofErr w:type="spellStart"/>
            <w:r>
              <w:t>maint</w:t>
            </w:r>
            <w:proofErr w:type="spellEnd"/>
            <w:r>
              <w:t xml:space="preserve"> only.</w:t>
            </w:r>
          </w:p>
        </w:tc>
      </w:tr>
      <w:tr w:rsidR="00CF5A35" w14:paraId="3962E1D7" w14:textId="77777777" w:rsidTr="00CF5A35">
        <w:tc>
          <w:tcPr>
            <w:tcW w:w="4675" w:type="dxa"/>
          </w:tcPr>
          <w:p w14:paraId="562F31AA" w14:textId="544CB1C5" w:rsidR="00CF5A35" w:rsidRDefault="00CF5A35" w:rsidP="00CF5A35">
            <w:r>
              <w:t xml:space="preserve">Problem task has a </w:t>
            </w:r>
            <w:r w:rsidR="00E95979">
              <w:t>T</w:t>
            </w:r>
            <w:r>
              <w:t>ype field</w:t>
            </w:r>
            <w:r w:rsidR="00962174">
              <w:t xml:space="preserve"> to differentiate between problem task types</w:t>
            </w:r>
            <w:r w:rsidR="00E85153">
              <w:t xml:space="preserve"> (</w:t>
            </w:r>
            <w:r w:rsidR="00E9454F">
              <w:t>it is possible to have more than one task type in the same table</w:t>
            </w:r>
            <w:r w:rsidR="00E85153">
              <w:t xml:space="preserve"> </w:t>
            </w:r>
            <w:r w:rsidR="00E85153">
              <w:lastRenderedPageBreak/>
              <w:t>for example: General or Root Cause Analysis).</w:t>
            </w:r>
          </w:p>
        </w:tc>
        <w:tc>
          <w:tcPr>
            <w:tcW w:w="4675" w:type="dxa"/>
          </w:tcPr>
          <w:p w14:paraId="6B911F19" w14:textId="1C146CC8" w:rsidR="00CF5A35" w:rsidRDefault="00CF5A35" w:rsidP="00CF5A35">
            <w:r>
              <w:lastRenderedPageBreak/>
              <w:t xml:space="preserve">Problem task does not have a </w:t>
            </w:r>
            <w:r w:rsidR="00E95979">
              <w:t>T</w:t>
            </w:r>
            <w:r>
              <w:t>ype field</w:t>
            </w:r>
            <w:r w:rsidR="00E9454F">
              <w:t xml:space="preserve">. </w:t>
            </w:r>
            <w:r w:rsidR="00E9454F">
              <w:br/>
              <w:t>The Task type can be used instead (the name of the table).</w:t>
            </w:r>
          </w:p>
        </w:tc>
      </w:tr>
      <w:tr w:rsidR="00CF5A35" w14:paraId="25F62CC4" w14:textId="77777777" w:rsidTr="00CF5A35">
        <w:tc>
          <w:tcPr>
            <w:tcW w:w="4675" w:type="dxa"/>
          </w:tcPr>
          <w:p w14:paraId="5947C842" w14:textId="07300F00" w:rsidR="00CF5A35" w:rsidRDefault="00CF5A35" w:rsidP="00CF5A35">
            <w:r>
              <w:t>Problem task interceptor used to ask which kind of problem task to create (this is what you will extend)</w:t>
            </w:r>
          </w:p>
        </w:tc>
        <w:tc>
          <w:tcPr>
            <w:tcW w:w="4675" w:type="dxa"/>
          </w:tcPr>
          <w:p w14:paraId="31DA7CE5" w14:textId="34D5DE9B" w:rsidR="00CF5A35" w:rsidRDefault="00CF5A35" w:rsidP="00CF5A35">
            <w:r>
              <w:t>Problem task interceptor is not used. You will use a UI action instead for upgrade customers.</w:t>
            </w:r>
          </w:p>
        </w:tc>
      </w:tr>
    </w:tbl>
    <w:p w14:paraId="41BC979A" w14:textId="77777777" w:rsidR="00C0388F" w:rsidRDefault="00C0388F" w:rsidP="00C0388F">
      <w:pPr>
        <w:pStyle w:val="ListBullet"/>
        <w:numPr>
          <w:ilvl w:val="0"/>
          <w:numId w:val="0"/>
        </w:numPr>
        <w:ind w:left="360" w:hanging="360"/>
      </w:pPr>
    </w:p>
    <w:p w14:paraId="5407E4BB" w14:textId="07401D9C" w:rsidR="00091140" w:rsidRDefault="00091140" w:rsidP="00091140">
      <w:pPr>
        <w:pStyle w:val="ListBullet"/>
      </w:pPr>
      <w:r>
        <w:t>Pre-requisites:</w:t>
      </w:r>
    </w:p>
    <w:p w14:paraId="4DDEBFD6" w14:textId="77777777" w:rsidR="00091140" w:rsidRDefault="00091140" w:rsidP="00091140">
      <w:pPr>
        <w:pStyle w:val="ListBullet"/>
        <w:numPr>
          <w:ilvl w:val="1"/>
          <w:numId w:val="3"/>
        </w:numPr>
      </w:pPr>
      <w:r>
        <w:t>Upgrade to Madrid</w:t>
      </w:r>
    </w:p>
    <w:p w14:paraId="590DC77C" w14:textId="77777777" w:rsidR="00467E60" w:rsidRPr="00467E60" w:rsidRDefault="00091140" w:rsidP="00954865">
      <w:pPr>
        <w:pStyle w:val="ListBullet"/>
      </w:pPr>
      <w:r>
        <w:t xml:space="preserve">Activate the </w:t>
      </w:r>
      <w:r w:rsidR="00467E60">
        <w:t xml:space="preserve">plugin: </w:t>
      </w:r>
      <w:r w:rsidR="00467E60" w:rsidRPr="00467E60">
        <w:t>Problem Management Best Practice - Madrid</w:t>
      </w:r>
    </w:p>
    <w:p w14:paraId="5F29DF43" w14:textId="1CAAA8DD" w:rsidR="00091140" w:rsidRDefault="00C830D3" w:rsidP="00954865">
      <w:pPr>
        <w:pStyle w:val="ListBullet"/>
        <w:numPr>
          <w:ilvl w:val="1"/>
          <w:numId w:val="3"/>
        </w:numPr>
      </w:pPr>
      <w:r>
        <w:t>New features</w:t>
      </w:r>
      <w:r w:rsidR="00091140">
        <w:t>:</w:t>
      </w:r>
    </w:p>
    <w:p w14:paraId="7AEBBCC9" w14:textId="77777777" w:rsidR="002E370D" w:rsidRDefault="002E370D" w:rsidP="00954865">
      <w:pPr>
        <w:pStyle w:val="ListBullet"/>
        <w:numPr>
          <w:ilvl w:val="2"/>
          <w:numId w:val="3"/>
        </w:numPr>
      </w:pPr>
      <w:r>
        <w:t>R</w:t>
      </w:r>
      <w:r w:rsidR="00E71129">
        <w:t>oles for problem management including</w:t>
      </w:r>
      <w:r>
        <w:t>:</w:t>
      </w:r>
    </w:p>
    <w:p w14:paraId="20AD4BD3" w14:textId="47784119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DB468F">
        <w:t>roblem task analyst</w:t>
      </w:r>
      <w:r>
        <w:t xml:space="preserve"> – can create and work on problem tasks.</w:t>
      </w:r>
    </w:p>
    <w:p w14:paraId="164D3D8F" w14:textId="0842E673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coordinator</w:t>
      </w:r>
      <w:r>
        <w:t xml:space="preserve"> – can create </w:t>
      </w:r>
      <w:r w:rsidR="00C779FF">
        <w:t xml:space="preserve">and work on </w:t>
      </w:r>
      <w:r>
        <w:t>problem tasks and problems.</w:t>
      </w:r>
    </w:p>
    <w:p w14:paraId="5C392E51" w14:textId="3EEB555A" w:rsidR="002E370D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manager</w:t>
      </w:r>
      <w:r>
        <w:t xml:space="preserve"> – can coordinate and manage the problem properties.</w:t>
      </w:r>
    </w:p>
    <w:p w14:paraId="79ABC372" w14:textId="27877199" w:rsidR="00E71129" w:rsidRDefault="002E370D" w:rsidP="002E370D">
      <w:pPr>
        <w:pStyle w:val="ListBullet"/>
        <w:numPr>
          <w:ilvl w:val="3"/>
          <w:numId w:val="3"/>
        </w:numPr>
      </w:pPr>
      <w:r>
        <w:t>P</w:t>
      </w:r>
      <w:r w:rsidR="00E71129">
        <w:t>roblem administrator</w:t>
      </w:r>
      <w:r>
        <w:t xml:space="preserve"> – can manage and delete problems and problem tasks.</w:t>
      </w:r>
    </w:p>
    <w:p w14:paraId="4D75E247" w14:textId="32D48E71" w:rsidR="00E71129" w:rsidRDefault="00E71129" w:rsidP="00954865">
      <w:pPr>
        <w:pStyle w:val="ListBullet"/>
        <w:numPr>
          <w:ilvl w:val="2"/>
          <w:numId w:val="3"/>
        </w:numPr>
      </w:pPr>
      <w:r>
        <w:t>Provides fields to record the category</w:t>
      </w:r>
      <w:r w:rsidR="00C830D3">
        <w:t xml:space="preserve"> (and subcategory)</w:t>
      </w:r>
      <w:r>
        <w:t>, where the issue was first reported</w:t>
      </w:r>
      <w:r w:rsidR="00C830D3">
        <w:t xml:space="preserve"> (useful when you have more than one linked incident, </w:t>
      </w:r>
      <w:proofErr w:type="spellStart"/>
      <w:r w:rsidR="00C830D3">
        <w:t>etc</w:t>
      </w:r>
      <w:proofErr w:type="spellEnd"/>
      <w:r w:rsidR="00C830D3">
        <w:t>)</w:t>
      </w:r>
      <w:r>
        <w:t xml:space="preserve"> the workaround, the cause notes and the fix notes</w:t>
      </w:r>
    </w:p>
    <w:p w14:paraId="3E768CFE" w14:textId="4D35C48E" w:rsidR="00E71129" w:rsidRDefault="00E71129" w:rsidP="00954865">
      <w:pPr>
        <w:pStyle w:val="ListBullet"/>
        <w:numPr>
          <w:ilvl w:val="2"/>
          <w:numId w:val="3"/>
        </w:numPr>
      </w:pPr>
      <w:r>
        <w:t>Search for and attach knowledge articles</w:t>
      </w:r>
      <w:r w:rsidR="00C830D3">
        <w:t xml:space="preserve"> using Contextual Search within a </w:t>
      </w:r>
      <w:r w:rsidR="00C779FF">
        <w:t>problem record.</w:t>
      </w:r>
    </w:p>
    <w:p w14:paraId="650BC5E3" w14:textId="0473DC61" w:rsidR="00E71129" w:rsidRDefault="00E71129" w:rsidP="00954865">
      <w:pPr>
        <w:pStyle w:val="ListBullet"/>
        <w:numPr>
          <w:ilvl w:val="2"/>
          <w:numId w:val="3"/>
        </w:numPr>
      </w:pPr>
      <w:r>
        <w:t>Communicate when a workaround or fix is available</w:t>
      </w:r>
      <w:r w:rsidR="00DD7216">
        <w:t>.</w:t>
      </w:r>
    </w:p>
    <w:p w14:paraId="2BD7EF36" w14:textId="3A1E0C10" w:rsidR="00032FFA" w:rsidRDefault="00E71129" w:rsidP="00954865">
      <w:pPr>
        <w:pStyle w:val="ListBullet"/>
        <w:numPr>
          <w:ilvl w:val="2"/>
          <w:numId w:val="3"/>
        </w:numPr>
      </w:pPr>
      <w:r>
        <w:t>Clears the ‘Assigned to’ field when changing the ‘Assignment Group’</w:t>
      </w:r>
    </w:p>
    <w:p w14:paraId="162D9D56" w14:textId="77777777" w:rsidR="00151A5E" w:rsidRDefault="00151A5E">
      <w:r>
        <w:br w:type="page"/>
      </w:r>
    </w:p>
    <w:p w14:paraId="17F4CCF2" w14:textId="6EF9AAE1" w:rsidR="00734B79" w:rsidRDefault="00734B79" w:rsidP="00954865">
      <w:pPr>
        <w:pStyle w:val="ListBullet"/>
      </w:pPr>
      <w:r>
        <w:lastRenderedPageBreak/>
        <w:t>New Problem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5"/>
        <w:gridCol w:w="2070"/>
        <w:gridCol w:w="1890"/>
        <w:gridCol w:w="1800"/>
        <w:gridCol w:w="1165"/>
      </w:tblGrid>
      <w:tr w:rsidR="00DE2491" w14:paraId="17AD18FB" w14:textId="77777777" w:rsidTr="00151A5E">
        <w:tc>
          <w:tcPr>
            <w:tcW w:w="2065" w:type="dxa"/>
          </w:tcPr>
          <w:p w14:paraId="0ACAF76A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70" w:type="dxa"/>
          </w:tcPr>
          <w:p w14:paraId="27824585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90" w:type="dxa"/>
          </w:tcPr>
          <w:p w14:paraId="4BB1D90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800" w:type="dxa"/>
          </w:tcPr>
          <w:p w14:paraId="00DEE577" w14:textId="77777777" w:rsidR="00DE2491" w:rsidRPr="00151A5E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65" w:type="dxa"/>
          </w:tcPr>
          <w:p w14:paraId="0215C181" w14:textId="77777777" w:rsidR="00DE2491" w:rsidRPr="00151A5E" w:rsidRDefault="00DE2491" w:rsidP="00734B79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DE2491" w14:paraId="47FA8437" w14:textId="77777777" w:rsidTr="00151A5E">
        <w:tc>
          <w:tcPr>
            <w:tcW w:w="2065" w:type="dxa"/>
          </w:tcPr>
          <w:p w14:paraId="66A40D1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Category</w:t>
            </w:r>
          </w:p>
        </w:tc>
        <w:tc>
          <w:tcPr>
            <w:tcW w:w="2070" w:type="dxa"/>
          </w:tcPr>
          <w:p w14:paraId="3E97FE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680642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533D867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A5C74D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0A461E5" w14:textId="77777777" w:rsidTr="00151A5E">
        <w:tc>
          <w:tcPr>
            <w:tcW w:w="2065" w:type="dxa"/>
          </w:tcPr>
          <w:p w14:paraId="70AF096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Cause notes</w:t>
            </w:r>
          </w:p>
        </w:tc>
        <w:tc>
          <w:tcPr>
            <w:tcW w:w="2070" w:type="dxa"/>
          </w:tcPr>
          <w:p w14:paraId="06094D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DDFA26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7663FF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28B05B1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10C0D86" w14:textId="77777777" w:rsidTr="00151A5E">
        <w:tc>
          <w:tcPr>
            <w:tcW w:w="2065" w:type="dxa"/>
          </w:tcPr>
          <w:p w14:paraId="0D4C59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</w:t>
            </w:r>
          </w:p>
        </w:tc>
        <w:tc>
          <w:tcPr>
            <w:tcW w:w="2070" w:type="dxa"/>
          </w:tcPr>
          <w:p w14:paraId="450F45C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75F57A7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65686C37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720C685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497F090" w14:textId="77777777" w:rsidTr="00151A5E">
        <w:tc>
          <w:tcPr>
            <w:tcW w:w="2065" w:type="dxa"/>
          </w:tcPr>
          <w:p w14:paraId="266FBCC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Confirmed by</w:t>
            </w:r>
          </w:p>
        </w:tc>
        <w:tc>
          <w:tcPr>
            <w:tcW w:w="2070" w:type="dxa"/>
          </w:tcPr>
          <w:p w14:paraId="27AAC64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5D84BE3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88362C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7371821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BA8547D" w14:textId="77777777" w:rsidTr="00151A5E">
        <w:tc>
          <w:tcPr>
            <w:tcW w:w="2065" w:type="dxa"/>
          </w:tcPr>
          <w:p w14:paraId="33F4A04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Duplicate of</w:t>
            </w:r>
          </w:p>
        </w:tc>
        <w:tc>
          <w:tcPr>
            <w:tcW w:w="2070" w:type="dxa"/>
          </w:tcPr>
          <w:p w14:paraId="4AB48C3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0B74197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Problem</w:t>
            </w:r>
          </w:p>
        </w:tc>
        <w:tc>
          <w:tcPr>
            <w:tcW w:w="1800" w:type="dxa"/>
          </w:tcPr>
          <w:p w14:paraId="0000900B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0A2ABDF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92AF707" w14:textId="77777777" w:rsidTr="00151A5E">
        <w:tc>
          <w:tcPr>
            <w:tcW w:w="2065" w:type="dxa"/>
          </w:tcPr>
          <w:p w14:paraId="33BE3C2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First reported by</w:t>
            </w:r>
          </w:p>
        </w:tc>
        <w:tc>
          <w:tcPr>
            <w:tcW w:w="2070" w:type="dxa"/>
          </w:tcPr>
          <w:p w14:paraId="241701B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21AA410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Task</w:t>
            </w:r>
          </w:p>
        </w:tc>
        <w:tc>
          <w:tcPr>
            <w:tcW w:w="1800" w:type="dxa"/>
          </w:tcPr>
          <w:p w14:paraId="1B8E223C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36C4061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5461873" w14:textId="77777777" w:rsidTr="00151A5E">
        <w:tc>
          <w:tcPr>
            <w:tcW w:w="2065" w:type="dxa"/>
          </w:tcPr>
          <w:p w14:paraId="20538A62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communicated</w:t>
            </w:r>
          </w:p>
        </w:tc>
        <w:tc>
          <w:tcPr>
            <w:tcW w:w="2070" w:type="dxa"/>
          </w:tcPr>
          <w:p w14:paraId="3FF085FA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0950A0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525C443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44E7376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825B6DB" w14:textId="77777777" w:rsidTr="00151A5E">
        <w:tc>
          <w:tcPr>
            <w:tcW w:w="2065" w:type="dxa"/>
          </w:tcPr>
          <w:p w14:paraId="1D24FB6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Fix communicated by</w:t>
            </w:r>
          </w:p>
        </w:tc>
        <w:tc>
          <w:tcPr>
            <w:tcW w:w="2070" w:type="dxa"/>
          </w:tcPr>
          <w:p w14:paraId="2ECD4934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147E1ED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4572EF5C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55658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6963C42" w14:textId="77777777" w:rsidTr="00151A5E">
        <w:tc>
          <w:tcPr>
            <w:tcW w:w="2065" w:type="dxa"/>
          </w:tcPr>
          <w:p w14:paraId="79E4A0D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Fix notes</w:t>
            </w:r>
          </w:p>
        </w:tc>
        <w:tc>
          <w:tcPr>
            <w:tcW w:w="2070" w:type="dxa"/>
          </w:tcPr>
          <w:p w14:paraId="52FC05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2973353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3CC3CC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0D440C3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C7994BE" w14:textId="77777777" w:rsidTr="00151A5E">
        <w:tc>
          <w:tcPr>
            <w:tcW w:w="2065" w:type="dxa"/>
          </w:tcPr>
          <w:p w14:paraId="4C92570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Primary Known Error article</w:t>
            </w:r>
          </w:p>
        </w:tc>
        <w:tc>
          <w:tcPr>
            <w:tcW w:w="2070" w:type="dxa"/>
          </w:tcPr>
          <w:p w14:paraId="2521004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E149D1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Known Error article</w:t>
            </w:r>
          </w:p>
        </w:tc>
        <w:tc>
          <w:tcPr>
            <w:tcW w:w="1800" w:type="dxa"/>
          </w:tcPr>
          <w:p w14:paraId="77DBCB34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460F854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00004E53" w14:textId="77777777" w:rsidTr="00151A5E">
        <w:tc>
          <w:tcPr>
            <w:tcW w:w="2065" w:type="dxa"/>
          </w:tcPr>
          <w:p w14:paraId="3F4C189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Resolution code</w:t>
            </w:r>
          </w:p>
        </w:tc>
        <w:tc>
          <w:tcPr>
            <w:tcW w:w="2070" w:type="dxa"/>
          </w:tcPr>
          <w:p w14:paraId="65580AF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7DAA2CE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04888A96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393DB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3A18D1" w14:textId="77777777" w:rsidTr="00151A5E">
        <w:tc>
          <w:tcPr>
            <w:tcW w:w="2065" w:type="dxa"/>
          </w:tcPr>
          <w:p w14:paraId="26C98146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</w:t>
            </w:r>
          </w:p>
        </w:tc>
        <w:tc>
          <w:tcPr>
            <w:tcW w:w="2070" w:type="dxa"/>
          </w:tcPr>
          <w:p w14:paraId="1B7119F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5CFE27E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1D4E40A2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E124DA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7F285006" w14:textId="77777777" w:rsidTr="00151A5E">
        <w:tc>
          <w:tcPr>
            <w:tcW w:w="2065" w:type="dxa"/>
          </w:tcPr>
          <w:p w14:paraId="72D7149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Resolved by</w:t>
            </w:r>
          </w:p>
        </w:tc>
        <w:tc>
          <w:tcPr>
            <w:tcW w:w="2070" w:type="dxa"/>
          </w:tcPr>
          <w:p w14:paraId="403ED3A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4549A66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35825C6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651F5C64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697B2263" w14:textId="77777777" w:rsidTr="00151A5E">
        <w:tc>
          <w:tcPr>
            <w:tcW w:w="2065" w:type="dxa"/>
          </w:tcPr>
          <w:p w14:paraId="4893055E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Subcategory</w:t>
            </w:r>
          </w:p>
        </w:tc>
        <w:tc>
          <w:tcPr>
            <w:tcW w:w="2070" w:type="dxa"/>
          </w:tcPr>
          <w:p w14:paraId="4B41C57C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Choice</w:t>
            </w:r>
          </w:p>
        </w:tc>
        <w:tc>
          <w:tcPr>
            <w:tcW w:w="1890" w:type="dxa"/>
          </w:tcPr>
          <w:p w14:paraId="3541F3D3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3E33ADF5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5FA574B5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460F55D8" w14:textId="77777777" w:rsidTr="00151A5E">
        <w:tc>
          <w:tcPr>
            <w:tcW w:w="2065" w:type="dxa"/>
          </w:tcPr>
          <w:p w14:paraId="33E3199D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</w:t>
            </w:r>
          </w:p>
        </w:tc>
        <w:tc>
          <w:tcPr>
            <w:tcW w:w="2070" w:type="dxa"/>
          </w:tcPr>
          <w:p w14:paraId="2A5A7A39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HTML</w:t>
            </w:r>
          </w:p>
        </w:tc>
        <w:tc>
          <w:tcPr>
            <w:tcW w:w="1890" w:type="dxa"/>
          </w:tcPr>
          <w:p w14:paraId="6C0F9C8B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2DF57769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65,536</w:t>
            </w:r>
          </w:p>
        </w:tc>
        <w:tc>
          <w:tcPr>
            <w:tcW w:w="1165" w:type="dxa"/>
          </w:tcPr>
          <w:p w14:paraId="3CF2B4D0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519984E1" w14:textId="77777777" w:rsidTr="00151A5E">
        <w:tc>
          <w:tcPr>
            <w:tcW w:w="2065" w:type="dxa"/>
          </w:tcPr>
          <w:p w14:paraId="555D27D8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Workaround applied</w:t>
            </w:r>
          </w:p>
        </w:tc>
        <w:tc>
          <w:tcPr>
            <w:tcW w:w="2070" w:type="dxa"/>
          </w:tcPr>
          <w:p w14:paraId="71CE644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True/False</w:t>
            </w:r>
          </w:p>
        </w:tc>
        <w:tc>
          <w:tcPr>
            <w:tcW w:w="1890" w:type="dxa"/>
          </w:tcPr>
          <w:p w14:paraId="15E9FDB1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4CB6398E" w14:textId="77777777" w:rsidR="00DE2491" w:rsidRDefault="00DE2491" w:rsidP="00151A5E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40</w:t>
            </w:r>
          </w:p>
        </w:tc>
        <w:tc>
          <w:tcPr>
            <w:tcW w:w="1165" w:type="dxa"/>
          </w:tcPr>
          <w:p w14:paraId="05CAD6A7" w14:textId="77777777" w:rsidR="00DE2491" w:rsidRDefault="00DE2491" w:rsidP="00734B79">
            <w:pPr>
              <w:pStyle w:val="ListBullet"/>
              <w:numPr>
                <w:ilvl w:val="0"/>
                <w:numId w:val="0"/>
              </w:numPr>
            </w:pPr>
            <w:r>
              <w:t>false</w:t>
            </w:r>
          </w:p>
        </w:tc>
      </w:tr>
      <w:tr w:rsidR="00DE2491" w14:paraId="786E6E1D" w14:textId="77777777" w:rsidTr="00151A5E">
        <w:tc>
          <w:tcPr>
            <w:tcW w:w="2065" w:type="dxa"/>
          </w:tcPr>
          <w:p w14:paraId="098B9F2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</w:t>
            </w:r>
          </w:p>
        </w:tc>
        <w:tc>
          <w:tcPr>
            <w:tcW w:w="2070" w:type="dxa"/>
          </w:tcPr>
          <w:p w14:paraId="4C648456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Date/Time</w:t>
            </w:r>
          </w:p>
        </w:tc>
        <w:tc>
          <w:tcPr>
            <w:tcW w:w="1890" w:type="dxa"/>
          </w:tcPr>
          <w:p w14:paraId="4735BEC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1800" w:type="dxa"/>
          </w:tcPr>
          <w:p w14:paraId="73E54CA2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</w:p>
        </w:tc>
        <w:tc>
          <w:tcPr>
            <w:tcW w:w="1165" w:type="dxa"/>
          </w:tcPr>
          <w:p w14:paraId="3EB9C95B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DE2491" w14:paraId="1C84FD8A" w14:textId="77777777" w:rsidTr="00151A5E">
        <w:tc>
          <w:tcPr>
            <w:tcW w:w="2065" w:type="dxa"/>
          </w:tcPr>
          <w:p w14:paraId="3F83485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Workaround communicated by</w:t>
            </w:r>
          </w:p>
        </w:tc>
        <w:tc>
          <w:tcPr>
            <w:tcW w:w="2070" w:type="dxa"/>
          </w:tcPr>
          <w:p w14:paraId="2A7C257A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Reference</w:t>
            </w:r>
          </w:p>
        </w:tc>
        <w:tc>
          <w:tcPr>
            <w:tcW w:w="1890" w:type="dxa"/>
          </w:tcPr>
          <w:p w14:paraId="77B67F4D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  <w:r>
              <w:t>User</w:t>
            </w:r>
          </w:p>
        </w:tc>
        <w:tc>
          <w:tcPr>
            <w:tcW w:w="1800" w:type="dxa"/>
          </w:tcPr>
          <w:p w14:paraId="2F3E9FD7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  <w:jc w:val="right"/>
            </w:pPr>
            <w:r>
              <w:t>32</w:t>
            </w:r>
          </w:p>
        </w:tc>
        <w:tc>
          <w:tcPr>
            <w:tcW w:w="1165" w:type="dxa"/>
          </w:tcPr>
          <w:p w14:paraId="1086C01E" w14:textId="77777777" w:rsidR="00DE2491" w:rsidRDefault="00DE2491" w:rsidP="00AE24D6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14:paraId="2DC19CB4" w14:textId="45D7DC5E" w:rsidR="00954865" w:rsidRDefault="00954865" w:rsidP="00954865">
      <w:pPr>
        <w:pStyle w:val="ListBullet"/>
      </w:pPr>
      <w:r>
        <w:lastRenderedPageBreak/>
        <w:t>Problem Form Layout:</w:t>
      </w:r>
      <w:r w:rsidR="007A75C3" w:rsidRPr="007A75C3">
        <w:rPr>
          <w:noProof/>
        </w:rPr>
        <w:t xml:space="preserve"> </w:t>
      </w:r>
      <w:r w:rsidR="007A75C3" w:rsidRPr="007A75C3">
        <w:rPr>
          <w:noProof/>
        </w:rPr>
        <w:lastRenderedPageBreak/>
        <w:drawing>
          <wp:inline distT="0" distB="0" distL="0" distR="0" wp14:anchorId="6BECD834" wp14:editId="782F3381">
            <wp:extent cx="5420360" cy="8458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36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6E03" w14:textId="5031AD95" w:rsidR="008C0565" w:rsidRDefault="008C0565" w:rsidP="00A14E06">
      <w:pPr>
        <w:pStyle w:val="ListBullet"/>
      </w:pPr>
      <w:r>
        <w:lastRenderedPageBreak/>
        <w:t>Problem Task new fields: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64"/>
        <w:gridCol w:w="2066"/>
        <w:gridCol w:w="1887"/>
        <w:gridCol w:w="1794"/>
        <w:gridCol w:w="1179"/>
      </w:tblGrid>
      <w:tr w:rsidR="008C0565" w14:paraId="47636B64" w14:textId="77777777" w:rsidTr="004F751F">
        <w:tc>
          <w:tcPr>
            <w:tcW w:w="2064" w:type="dxa"/>
          </w:tcPr>
          <w:p w14:paraId="47CF6EC3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Field name</w:t>
            </w:r>
          </w:p>
        </w:tc>
        <w:tc>
          <w:tcPr>
            <w:tcW w:w="2066" w:type="dxa"/>
          </w:tcPr>
          <w:p w14:paraId="7BD90A79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Type</w:t>
            </w:r>
          </w:p>
        </w:tc>
        <w:tc>
          <w:tcPr>
            <w:tcW w:w="1887" w:type="dxa"/>
          </w:tcPr>
          <w:p w14:paraId="5073C9C7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Reference</w:t>
            </w:r>
          </w:p>
        </w:tc>
        <w:tc>
          <w:tcPr>
            <w:tcW w:w="1794" w:type="dxa"/>
          </w:tcPr>
          <w:p w14:paraId="0510C105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b/>
              </w:rPr>
            </w:pPr>
            <w:r w:rsidRPr="00151A5E">
              <w:rPr>
                <w:b/>
              </w:rPr>
              <w:t>Max length</w:t>
            </w:r>
          </w:p>
        </w:tc>
        <w:tc>
          <w:tcPr>
            <w:tcW w:w="1179" w:type="dxa"/>
          </w:tcPr>
          <w:p w14:paraId="6EC99B9B" w14:textId="77777777" w:rsidR="008C0565" w:rsidRPr="00151A5E" w:rsidRDefault="008C0565" w:rsidP="0077721D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151A5E">
              <w:rPr>
                <w:b/>
              </w:rPr>
              <w:t>Default value</w:t>
            </w:r>
          </w:p>
        </w:tc>
      </w:tr>
      <w:tr w:rsidR="008C0565" w14:paraId="5B256ADA" w14:textId="77777777" w:rsidTr="004F751F">
        <w:tc>
          <w:tcPr>
            <w:tcW w:w="2064" w:type="dxa"/>
          </w:tcPr>
          <w:p w14:paraId="4C1BAC53" w14:textId="24C78583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code</w:t>
            </w:r>
          </w:p>
        </w:tc>
        <w:tc>
          <w:tcPr>
            <w:tcW w:w="2066" w:type="dxa"/>
          </w:tcPr>
          <w:p w14:paraId="5CAED38D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39F6BB8A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985658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1D943E4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E608822" w14:textId="77777777" w:rsidTr="004F751F">
        <w:tc>
          <w:tcPr>
            <w:tcW w:w="2064" w:type="dxa"/>
          </w:tcPr>
          <w:p w14:paraId="458117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Cause notes</w:t>
            </w:r>
          </w:p>
        </w:tc>
        <w:tc>
          <w:tcPr>
            <w:tcW w:w="2066" w:type="dxa"/>
          </w:tcPr>
          <w:p w14:paraId="04649A0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22751053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0000129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1DD563C0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5305BF51" w14:textId="77777777" w:rsidTr="004F751F">
        <w:tc>
          <w:tcPr>
            <w:tcW w:w="2064" w:type="dxa"/>
          </w:tcPr>
          <w:p w14:paraId="79972A7E" w14:textId="4B6F2ED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Close code</w:t>
            </w:r>
          </w:p>
        </w:tc>
        <w:tc>
          <w:tcPr>
            <w:tcW w:w="2066" w:type="dxa"/>
          </w:tcPr>
          <w:p w14:paraId="37461DE8" w14:textId="4D6F3EB5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Choice</w:t>
            </w:r>
          </w:p>
        </w:tc>
        <w:tc>
          <w:tcPr>
            <w:tcW w:w="1887" w:type="dxa"/>
          </w:tcPr>
          <w:p w14:paraId="17F62A1F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9BA9CC2" w14:textId="18BF44BE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671CB2D7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0E83D043" w14:textId="77777777" w:rsidTr="004F751F">
        <w:tc>
          <w:tcPr>
            <w:tcW w:w="2064" w:type="dxa"/>
          </w:tcPr>
          <w:p w14:paraId="4FEFBD11" w14:textId="0FAD7131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Proposed fix notes</w:t>
            </w:r>
          </w:p>
        </w:tc>
        <w:tc>
          <w:tcPr>
            <w:tcW w:w="2066" w:type="dxa"/>
          </w:tcPr>
          <w:p w14:paraId="3B35163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7EA1D1B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20F7008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3EDBBA38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A3C128A" w14:textId="77777777" w:rsidTr="004F751F">
        <w:tc>
          <w:tcPr>
            <w:tcW w:w="2064" w:type="dxa"/>
          </w:tcPr>
          <w:p w14:paraId="02ACD4B6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Workaround</w:t>
            </w:r>
          </w:p>
        </w:tc>
        <w:tc>
          <w:tcPr>
            <w:tcW w:w="2066" w:type="dxa"/>
          </w:tcPr>
          <w:p w14:paraId="3B68FCD8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4F751F">
              <w:rPr>
                <w:color w:val="auto"/>
              </w:rPr>
              <w:t>HTML</w:t>
            </w:r>
          </w:p>
        </w:tc>
        <w:tc>
          <w:tcPr>
            <w:tcW w:w="1887" w:type="dxa"/>
          </w:tcPr>
          <w:p w14:paraId="45B8C33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5C24D550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4F751F">
              <w:rPr>
                <w:color w:val="auto"/>
              </w:rPr>
              <w:t>65,536</w:t>
            </w:r>
          </w:p>
        </w:tc>
        <w:tc>
          <w:tcPr>
            <w:tcW w:w="1179" w:type="dxa"/>
          </w:tcPr>
          <w:p w14:paraId="0C1845D7" w14:textId="77777777" w:rsidR="008C0565" w:rsidRPr="004F751F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8C0565" w14:paraId="14F16B4B" w14:textId="77777777" w:rsidTr="004F751F">
        <w:tc>
          <w:tcPr>
            <w:tcW w:w="2064" w:type="dxa"/>
          </w:tcPr>
          <w:p w14:paraId="46C6AFAF" w14:textId="2F7F215B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Other reason</w:t>
            </w:r>
          </w:p>
        </w:tc>
        <w:tc>
          <w:tcPr>
            <w:tcW w:w="2066" w:type="dxa"/>
          </w:tcPr>
          <w:p w14:paraId="4F4E9F85" w14:textId="3B30DAF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 w:rsidRPr="008C0565"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164A8E15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45396A29" w14:textId="35664C9A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 w:rsidRPr="008C0565">
              <w:rPr>
                <w:color w:val="auto"/>
              </w:rPr>
              <w:t>100</w:t>
            </w:r>
          </w:p>
        </w:tc>
        <w:tc>
          <w:tcPr>
            <w:tcW w:w="1179" w:type="dxa"/>
          </w:tcPr>
          <w:p w14:paraId="46AA7904" w14:textId="77777777" w:rsidR="008C0565" w:rsidRPr="008C0565" w:rsidRDefault="008C0565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  <w:tr w:rsidR="004F751F" w14:paraId="6136ED0A" w14:textId="77777777" w:rsidTr="004F751F">
        <w:tc>
          <w:tcPr>
            <w:tcW w:w="2064" w:type="dxa"/>
          </w:tcPr>
          <w:p w14:paraId="51626C6B" w14:textId="573F4405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Type</w:t>
            </w:r>
          </w:p>
        </w:tc>
        <w:tc>
          <w:tcPr>
            <w:tcW w:w="2066" w:type="dxa"/>
          </w:tcPr>
          <w:p w14:paraId="47E62800" w14:textId="54DD0B44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tcPr>
            <w:tcW w:w="1887" w:type="dxa"/>
          </w:tcPr>
          <w:p w14:paraId="63996DC0" w14:textId="77777777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  <w:tc>
          <w:tcPr>
            <w:tcW w:w="1794" w:type="dxa"/>
          </w:tcPr>
          <w:p w14:paraId="10145238" w14:textId="6644242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40</w:t>
            </w:r>
          </w:p>
        </w:tc>
        <w:tc>
          <w:tcPr>
            <w:tcW w:w="1179" w:type="dxa"/>
          </w:tcPr>
          <w:p w14:paraId="76A2DE4B" w14:textId="5E544DE8" w:rsidR="004F751F" w:rsidRPr="008C0565" w:rsidRDefault="00D419C0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g</w:t>
            </w:r>
            <w:r w:rsidR="004F751F">
              <w:rPr>
                <w:color w:val="auto"/>
              </w:rPr>
              <w:t>eneral</w:t>
            </w:r>
          </w:p>
        </w:tc>
      </w:tr>
      <w:tr w:rsidR="004F751F" w14:paraId="4C9332E0" w14:textId="77777777" w:rsidTr="004F751F">
        <w:tc>
          <w:tcPr>
            <w:tcW w:w="2064" w:type="dxa"/>
          </w:tcPr>
          <w:p w14:paraId="40510404" w14:textId="0A56829B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Vendor</w:t>
            </w:r>
          </w:p>
        </w:tc>
        <w:tc>
          <w:tcPr>
            <w:tcW w:w="2066" w:type="dxa"/>
          </w:tcPr>
          <w:p w14:paraId="7F13D42F" w14:textId="31E3865D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Reference</w:t>
            </w:r>
          </w:p>
        </w:tc>
        <w:tc>
          <w:tcPr>
            <w:tcW w:w="1887" w:type="dxa"/>
          </w:tcPr>
          <w:p w14:paraId="36BFFAE6" w14:textId="59101A4F" w:rsidR="004F751F" w:rsidRPr="008C0565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  <w:r>
              <w:rPr>
                <w:color w:val="auto"/>
              </w:rPr>
              <w:t>Company</w:t>
            </w:r>
          </w:p>
        </w:tc>
        <w:tc>
          <w:tcPr>
            <w:tcW w:w="1794" w:type="dxa"/>
          </w:tcPr>
          <w:p w14:paraId="7E090BB7" w14:textId="55B0A70D" w:rsidR="004F751F" w:rsidRDefault="004F751F" w:rsidP="0077721D">
            <w:pPr>
              <w:pStyle w:val="ListBullet"/>
              <w:numPr>
                <w:ilvl w:val="0"/>
                <w:numId w:val="0"/>
              </w:numPr>
              <w:jc w:val="right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79" w:type="dxa"/>
          </w:tcPr>
          <w:p w14:paraId="3C13543B" w14:textId="77777777" w:rsidR="004F751F" w:rsidRDefault="004F751F" w:rsidP="0077721D">
            <w:pPr>
              <w:pStyle w:val="ListBullet"/>
              <w:numPr>
                <w:ilvl w:val="0"/>
                <w:numId w:val="0"/>
              </w:numPr>
              <w:rPr>
                <w:color w:val="auto"/>
              </w:rPr>
            </w:pPr>
          </w:p>
        </w:tc>
      </w:tr>
    </w:tbl>
    <w:p w14:paraId="6850AF2D" w14:textId="1B7BF1F8" w:rsidR="008C0565" w:rsidRDefault="008C0565" w:rsidP="008C0565">
      <w:pPr>
        <w:pStyle w:val="ListBullet"/>
        <w:numPr>
          <w:ilvl w:val="0"/>
          <w:numId w:val="0"/>
        </w:numPr>
        <w:ind w:left="360"/>
      </w:pPr>
    </w:p>
    <w:p w14:paraId="5F5C2070" w14:textId="7C6FCE77" w:rsidR="00954865" w:rsidRDefault="00954865" w:rsidP="00A14E06">
      <w:pPr>
        <w:pStyle w:val="ListBullet"/>
      </w:pPr>
      <w:r>
        <w:lastRenderedPageBreak/>
        <w:t>Problem Task Form Layout:</w:t>
      </w:r>
      <w:r>
        <w:br/>
      </w:r>
      <w:r w:rsidR="008C0565" w:rsidRPr="008C0565">
        <w:rPr>
          <w:noProof/>
        </w:rPr>
        <w:drawing>
          <wp:inline distT="0" distB="0" distL="0" distR="0" wp14:anchorId="10F70C62" wp14:editId="2B0826BC">
            <wp:extent cx="5943600" cy="758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BF83" w14:textId="77777777" w:rsidR="008C0565" w:rsidRDefault="008C0565">
      <w:r>
        <w:br w:type="page"/>
      </w:r>
    </w:p>
    <w:p w14:paraId="536F8972" w14:textId="39026886" w:rsidR="00C60973" w:rsidRDefault="00C60973" w:rsidP="00C60973">
      <w:pPr>
        <w:pStyle w:val="ListBullet"/>
      </w:pPr>
      <w:r>
        <w:lastRenderedPageBreak/>
        <w:t>Make Problem Task extensible</w:t>
      </w:r>
      <w:r w:rsidR="00526A65">
        <w:t>:</w:t>
      </w:r>
    </w:p>
    <w:p w14:paraId="78F8BAFE" w14:textId="6C6B5BFD" w:rsidR="00C60973" w:rsidRPr="00D14679" w:rsidRDefault="00C60973" w:rsidP="00C60973">
      <w:pPr>
        <w:pStyle w:val="ListBullet"/>
        <w:numPr>
          <w:ilvl w:val="1"/>
          <w:numId w:val="3"/>
        </w:numPr>
        <w:rPr>
          <w:i/>
        </w:rPr>
      </w:pPr>
      <w:r w:rsidRPr="00D14679">
        <w:rPr>
          <w:i/>
        </w:rPr>
        <w:t>Note: Due to optimizations in the platform, as nothing OOB extends from Problem Task it won’t automatically be marked as extensible</w:t>
      </w:r>
      <w:r>
        <w:rPr>
          <w:i/>
        </w:rPr>
        <w:t xml:space="preserve"> – but the admin can change that</w:t>
      </w:r>
      <w:r w:rsidR="00185934">
        <w:rPr>
          <w:i/>
        </w:rPr>
        <w:t>.</w:t>
      </w:r>
    </w:p>
    <w:p w14:paraId="566B3CDE" w14:textId="4C72FCE3" w:rsidR="003F7A50" w:rsidRDefault="003F7A50" w:rsidP="00C60973">
      <w:pPr>
        <w:pStyle w:val="ListBullet"/>
        <w:numPr>
          <w:ilvl w:val="1"/>
          <w:numId w:val="3"/>
        </w:numPr>
      </w:pPr>
      <w:r>
        <w:t>Make sure you are in the Global scope</w:t>
      </w:r>
      <w:r w:rsidR="008A2D4D">
        <w:t>:</w:t>
      </w:r>
    </w:p>
    <w:p w14:paraId="725C6B6D" w14:textId="551EFD10" w:rsidR="008A2D4D" w:rsidRPr="008A2D4D" w:rsidRDefault="008A2D4D" w:rsidP="008A2D4D">
      <w:pPr>
        <w:pStyle w:val="ListBullet"/>
        <w:numPr>
          <w:ilvl w:val="2"/>
          <w:numId w:val="3"/>
        </w:numPr>
        <w:rPr>
          <w:b/>
        </w:rPr>
      </w:pPr>
      <w:r>
        <w:t xml:space="preserve">Go to </w:t>
      </w:r>
      <w:r w:rsidRPr="008A2D4D">
        <w:rPr>
          <w:b/>
        </w:rPr>
        <w:t>Settings</w:t>
      </w:r>
      <w:r>
        <w:t xml:space="preserve"> &gt; </w:t>
      </w:r>
      <w:r w:rsidRPr="008A2D4D">
        <w:rPr>
          <w:b/>
        </w:rPr>
        <w:t>Developer</w:t>
      </w:r>
      <w:r>
        <w:t xml:space="preserve"> and check </w:t>
      </w:r>
      <w:r w:rsidRPr="008A2D4D">
        <w:rPr>
          <w:b/>
        </w:rPr>
        <w:t>Show application picker in header</w:t>
      </w:r>
    </w:p>
    <w:p w14:paraId="174924AF" w14:textId="259990CA" w:rsidR="008A2D4D" w:rsidRPr="008A2D4D" w:rsidRDefault="008A2D4D" w:rsidP="008A2D4D">
      <w:pPr>
        <w:pStyle w:val="ListBullet"/>
        <w:numPr>
          <w:ilvl w:val="0"/>
          <w:numId w:val="0"/>
        </w:numPr>
        <w:ind w:left="2880"/>
        <w:rPr>
          <w:i/>
        </w:rPr>
      </w:pPr>
      <w:r w:rsidRPr="008A2D4D">
        <w:rPr>
          <w:i/>
        </w:rPr>
        <w:t>Note: Now you can use the application picker to switch to Global (or another scope like your new scoped app).</w:t>
      </w:r>
    </w:p>
    <w:p w14:paraId="792AA7A5" w14:textId="2771DE55" w:rsidR="00C60973" w:rsidRDefault="00C60973" w:rsidP="00C60973">
      <w:pPr>
        <w:pStyle w:val="ListBullet"/>
        <w:numPr>
          <w:ilvl w:val="1"/>
          <w:numId w:val="3"/>
        </w:numPr>
      </w:pPr>
      <w:r>
        <w:t xml:space="preserve">Go to </w:t>
      </w:r>
      <w:r w:rsidRPr="00D238E1">
        <w:rPr>
          <w:b/>
        </w:rPr>
        <w:t>System Definitions</w:t>
      </w:r>
      <w:r>
        <w:t xml:space="preserve"> &gt; </w:t>
      </w:r>
      <w:r w:rsidRPr="00D238E1">
        <w:rPr>
          <w:b/>
        </w:rPr>
        <w:t>Tables</w:t>
      </w:r>
      <w:r>
        <w:t xml:space="preserve"> &gt; </w:t>
      </w:r>
      <w:r w:rsidRPr="00D238E1">
        <w:rPr>
          <w:b/>
        </w:rPr>
        <w:t>Problem Task</w:t>
      </w:r>
      <w:r>
        <w:t xml:space="preserve"> &gt; </w:t>
      </w:r>
      <w:r w:rsidRPr="00D238E1">
        <w:rPr>
          <w:b/>
        </w:rPr>
        <w:t>Controls</w:t>
      </w:r>
    </w:p>
    <w:p w14:paraId="746E4B11" w14:textId="3A894281" w:rsidR="00C60973" w:rsidRDefault="00C60973" w:rsidP="00C60973">
      <w:pPr>
        <w:pStyle w:val="ListBullet"/>
        <w:numPr>
          <w:ilvl w:val="1"/>
          <w:numId w:val="3"/>
        </w:numPr>
      </w:pPr>
      <w:r>
        <w:t xml:space="preserve">Check </w:t>
      </w:r>
      <w:r w:rsidRPr="00D238E1">
        <w:rPr>
          <w:b/>
        </w:rPr>
        <w:t>Extensible</w:t>
      </w:r>
      <w:r w:rsidR="00C17610">
        <w:rPr>
          <w:b/>
        </w:rPr>
        <w:t xml:space="preserve"> </w:t>
      </w:r>
      <w:r w:rsidR="00C17610" w:rsidRPr="00C17610">
        <w:t>and</w:t>
      </w:r>
      <w:r w:rsidR="00C17610">
        <w:rPr>
          <w:b/>
        </w:rPr>
        <w:t xml:space="preserve"> Save</w:t>
      </w:r>
    </w:p>
    <w:p w14:paraId="67169BE9" w14:textId="67EE9506" w:rsidR="00091140" w:rsidRDefault="006029B9" w:rsidP="00091140">
      <w:pPr>
        <w:pStyle w:val="ListBullet"/>
      </w:pPr>
      <w:r>
        <w:t>Create your scoped app</w:t>
      </w:r>
      <w:r w:rsidR="00526A65">
        <w:t>:</w:t>
      </w:r>
    </w:p>
    <w:p w14:paraId="21A956E5" w14:textId="6BD46666" w:rsidR="005448E0" w:rsidRDefault="005448E0" w:rsidP="006029B9">
      <w:pPr>
        <w:pStyle w:val="ListBullet"/>
        <w:numPr>
          <w:ilvl w:val="1"/>
          <w:numId w:val="3"/>
        </w:numPr>
      </w:pPr>
      <w:r>
        <w:t xml:space="preserve">Go to </w:t>
      </w:r>
      <w:r w:rsidRPr="002B4AFC">
        <w:rPr>
          <w:b/>
        </w:rPr>
        <w:t>System Applications</w:t>
      </w:r>
      <w:r>
        <w:t xml:space="preserve"> &gt; </w:t>
      </w:r>
      <w:r w:rsidRPr="002B4AFC">
        <w:rPr>
          <w:b/>
        </w:rPr>
        <w:t>Studio</w:t>
      </w:r>
      <w:r>
        <w:t xml:space="preserve"> </w:t>
      </w:r>
      <w:r w:rsidR="001D2616">
        <w:t xml:space="preserve">&gt; </w:t>
      </w:r>
      <w:r w:rsidR="001D2616" w:rsidRPr="002B4AFC">
        <w:rPr>
          <w:b/>
        </w:rPr>
        <w:t>Create Application</w:t>
      </w:r>
      <w:r w:rsidR="001D2616">
        <w:t xml:space="preserve"> </w:t>
      </w:r>
      <w:r>
        <w:t>to create your app</w:t>
      </w:r>
      <w:r w:rsidR="002B4AFC">
        <w:t>.</w:t>
      </w:r>
    </w:p>
    <w:p w14:paraId="70213D4C" w14:textId="5C0907DC" w:rsidR="0093518B" w:rsidRDefault="0093518B" w:rsidP="006029B9">
      <w:pPr>
        <w:pStyle w:val="ListBullet"/>
        <w:numPr>
          <w:ilvl w:val="1"/>
          <w:numId w:val="3"/>
        </w:numPr>
      </w:pPr>
      <w:r>
        <w:t>Create your new table that extends from Problem Task</w:t>
      </w:r>
    </w:p>
    <w:p w14:paraId="617F6035" w14:textId="4BB5EFF9" w:rsidR="00EF40DB" w:rsidRDefault="00EF40DB" w:rsidP="00D53B93">
      <w:pPr>
        <w:pStyle w:val="ListBullet"/>
        <w:numPr>
          <w:ilvl w:val="0"/>
          <w:numId w:val="0"/>
        </w:numPr>
        <w:ind w:left="2160"/>
        <w:rPr>
          <w:i/>
        </w:rPr>
      </w:pPr>
      <w:r w:rsidRPr="00D53B93">
        <w:rPr>
          <w:i/>
        </w:rPr>
        <w:t>Note: You don’t need to create a module menu for your new table</w:t>
      </w:r>
      <w:r w:rsidR="00FD3161">
        <w:rPr>
          <w:i/>
        </w:rPr>
        <w:t>.</w:t>
      </w:r>
    </w:p>
    <w:p w14:paraId="1DC3FFFF" w14:textId="2C5CB4C7" w:rsidR="00293BE7" w:rsidRDefault="00293BE7" w:rsidP="00D53B93">
      <w:pPr>
        <w:pStyle w:val="ListBullet"/>
        <w:numPr>
          <w:ilvl w:val="0"/>
          <w:numId w:val="0"/>
        </w:numPr>
        <w:ind w:left="2160"/>
        <w:rPr>
          <w:i/>
        </w:rPr>
      </w:pPr>
      <w:r>
        <w:rPr>
          <w:i/>
        </w:rPr>
        <w:t>For example: Structured Problem Analysis</w:t>
      </w:r>
    </w:p>
    <w:p w14:paraId="782BF57F" w14:textId="48262AF8" w:rsidR="00620095" w:rsidRDefault="00620095" w:rsidP="006029B9">
      <w:pPr>
        <w:pStyle w:val="ListBullet"/>
        <w:numPr>
          <w:ilvl w:val="1"/>
          <w:numId w:val="3"/>
        </w:numPr>
      </w:pPr>
      <w:r>
        <w:t>Table permissions: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918"/>
        <w:gridCol w:w="3992"/>
      </w:tblGrid>
      <w:tr w:rsidR="00620095" w14:paraId="7E091B49" w14:textId="77777777" w:rsidTr="00620095">
        <w:tc>
          <w:tcPr>
            <w:tcW w:w="4675" w:type="dxa"/>
          </w:tcPr>
          <w:p w14:paraId="09646AB6" w14:textId="2F8E5C40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Role</w:t>
            </w:r>
          </w:p>
        </w:tc>
        <w:tc>
          <w:tcPr>
            <w:tcW w:w="4675" w:type="dxa"/>
          </w:tcPr>
          <w:p w14:paraId="6C5E705A" w14:textId="5E247311" w:rsidR="00620095" w:rsidRPr="00620095" w:rsidRDefault="00620095" w:rsidP="00620095">
            <w:pPr>
              <w:pStyle w:val="ListBullet"/>
              <w:numPr>
                <w:ilvl w:val="0"/>
                <w:numId w:val="0"/>
              </w:numPr>
              <w:rPr>
                <w:b/>
              </w:rPr>
            </w:pPr>
            <w:r w:rsidRPr="00620095">
              <w:rPr>
                <w:b/>
              </w:rPr>
              <w:t>Permission</w:t>
            </w:r>
          </w:p>
        </w:tc>
      </w:tr>
      <w:tr w:rsidR="00620095" w14:paraId="39F60C50" w14:textId="77777777" w:rsidTr="00620095">
        <w:tc>
          <w:tcPr>
            <w:tcW w:w="4675" w:type="dxa"/>
          </w:tcPr>
          <w:p w14:paraId="3E68C39E" w14:textId="40A1E27F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Task Analyst</w:t>
            </w:r>
          </w:p>
        </w:tc>
        <w:tc>
          <w:tcPr>
            <w:tcW w:w="4675" w:type="dxa"/>
          </w:tcPr>
          <w:p w14:paraId="5425673A" w14:textId="3B5DE63D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Read &amp; Write</w:t>
            </w:r>
          </w:p>
        </w:tc>
      </w:tr>
      <w:tr w:rsidR="00620095" w14:paraId="3650DA86" w14:textId="77777777" w:rsidTr="00620095">
        <w:tc>
          <w:tcPr>
            <w:tcW w:w="4675" w:type="dxa"/>
          </w:tcPr>
          <w:p w14:paraId="7B86BA1C" w14:textId="085FD8C1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Problem Admin</w:t>
            </w:r>
          </w:p>
        </w:tc>
        <w:tc>
          <w:tcPr>
            <w:tcW w:w="4675" w:type="dxa"/>
          </w:tcPr>
          <w:p w14:paraId="7A9EB9F5" w14:textId="19743BC7" w:rsidR="00620095" w:rsidRDefault="00620095" w:rsidP="00620095">
            <w:pPr>
              <w:pStyle w:val="ListBullet"/>
              <w:numPr>
                <w:ilvl w:val="0"/>
                <w:numId w:val="0"/>
              </w:numPr>
            </w:pPr>
            <w:r>
              <w:t>Delete</w:t>
            </w:r>
          </w:p>
        </w:tc>
      </w:tr>
    </w:tbl>
    <w:p w14:paraId="7B4B554A" w14:textId="77777777" w:rsidR="00620095" w:rsidRDefault="00620095" w:rsidP="00620095">
      <w:pPr>
        <w:pStyle w:val="ListBullet"/>
        <w:numPr>
          <w:ilvl w:val="0"/>
          <w:numId w:val="0"/>
        </w:numPr>
        <w:ind w:left="1440"/>
      </w:pPr>
    </w:p>
    <w:p w14:paraId="6DE867E2" w14:textId="2E0B0769" w:rsidR="00B23982" w:rsidRPr="00B23982" w:rsidRDefault="00B23982" w:rsidP="006029B9">
      <w:pPr>
        <w:pStyle w:val="ListBullet"/>
        <w:numPr>
          <w:ilvl w:val="1"/>
          <w:numId w:val="3"/>
        </w:numPr>
      </w:pPr>
      <w:r w:rsidRPr="00B23982">
        <w:t xml:space="preserve">Do your regular form design and states and process flow (top of the page) and </w:t>
      </w:r>
      <w:r w:rsidR="0059109B">
        <w:t>UI</w:t>
      </w:r>
      <w:r w:rsidRPr="00B23982">
        <w:t xml:space="preserve"> actions</w:t>
      </w:r>
    </w:p>
    <w:p w14:paraId="36D6B199" w14:textId="0C236042" w:rsidR="0059109B" w:rsidRDefault="00B23982" w:rsidP="00AF4D66">
      <w:pPr>
        <w:pStyle w:val="ListBullet"/>
        <w:numPr>
          <w:ilvl w:val="1"/>
          <w:numId w:val="3"/>
        </w:numPr>
      </w:pPr>
      <w:r w:rsidRPr="00B23982">
        <w:t xml:space="preserve">Decide </w:t>
      </w:r>
      <w:r w:rsidR="00FF4D17">
        <w:t xml:space="preserve">(client-end) </w:t>
      </w:r>
      <w:r w:rsidRPr="00B23982">
        <w:t xml:space="preserve">what is mandatory or </w:t>
      </w:r>
      <w:r w:rsidR="00FF4D17">
        <w:t>visible</w:t>
      </w:r>
      <w:r w:rsidRPr="00B23982">
        <w:t xml:space="preserve"> or read-only and when</w:t>
      </w:r>
      <w:r w:rsidR="008654CD">
        <w:t>:</w:t>
      </w:r>
    </w:p>
    <w:p w14:paraId="3992A404" w14:textId="7E1EC378" w:rsidR="00C63EB8" w:rsidRDefault="00FF4D17" w:rsidP="00C63EB8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UI</w:t>
      </w:r>
      <w:r>
        <w:t xml:space="preserve"> &gt; </w:t>
      </w:r>
      <w:r w:rsidRPr="00FF4D17">
        <w:rPr>
          <w:b/>
        </w:rPr>
        <w:t>UI Policies</w:t>
      </w:r>
    </w:p>
    <w:p w14:paraId="7D3DBF89" w14:textId="6721B6D3" w:rsidR="00FF4D17" w:rsidRDefault="00FF4D17" w:rsidP="00FF4D17">
      <w:pPr>
        <w:pStyle w:val="ListBullet"/>
        <w:numPr>
          <w:ilvl w:val="1"/>
          <w:numId w:val="3"/>
        </w:numPr>
      </w:pPr>
      <w:r>
        <w:lastRenderedPageBreak/>
        <w:t>Decide (server-side) what is mandatory and when:</w:t>
      </w:r>
    </w:p>
    <w:p w14:paraId="0D2A4078" w14:textId="21A959E9" w:rsidR="00FF4D17" w:rsidRDefault="00FF4D17" w:rsidP="00FF4D17">
      <w:pPr>
        <w:pStyle w:val="ListBullet"/>
        <w:numPr>
          <w:ilvl w:val="2"/>
          <w:numId w:val="3"/>
        </w:numPr>
      </w:pPr>
      <w:r>
        <w:t xml:space="preserve">Go to: </w:t>
      </w:r>
      <w:r w:rsidRPr="00FF4D17">
        <w:rPr>
          <w:b/>
        </w:rPr>
        <w:t>System Policy</w:t>
      </w:r>
      <w:r>
        <w:t xml:space="preserve"> &gt; </w:t>
      </w:r>
      <w:r w:rsidRPr="00FF4D17">
        <w:rPr>
          <w:b/>
        </w:rPr>
        <w:t>Data Policies</w:t>
      </w:r>
    </w:p>
    <w:p w14:paraId="2D22EB6C" w14:textId="77777777" w:rsidR="00AF4D66" w:rsidRDefault="00AF4D66">
      <w:r>
        <w:br w:type="page"/>
      </w:r>
    </w:p>
    <w:p w14:paraId="14082553" w14:textId="2D3DE7F8" w:rsidR="00AF4D66" w:rsidRDefault="00AF4D66" w:rsidP="00AF4D66">
      <w:pPr>
        <w:pStyle w:val="ListBullet"/>
      </w:pPr>
      <w:r>
        <w:lastRenderedPageBreak/>
        <w:t>App</w:t>
      </w:r>
      <w:r w:rsidR="00EF26F6">
        <w:t>s</w:t>
      </w:r>
      <w:r>
        <w:t xml:space="preserve"> for new vs existing customers:</w:t>
      </w:r>
    </w:p>
    <w:p w14:paraId="7ECAD470" w14:textId="1E2D5D6C" w:rsidR="00AF4D66" w:rsidRDefault="00EC503C" w:rsidP="00AF4D66">
      <w:pPr>
        <w:pStyle w:val="ListBullet"/>
        <w:numPr>
          <w:ilvl w:val="1"/>
          <w:numId w:val="3"/>
        </w:numPr>
      </w:pPr>
      <w:r>
        <w:t>App for n</w:t>
      </w:r>
      <w:r w:rsidR="00AF4D66">
        <w:t>ew customers:</w:t>
      </w:r>
    </w:p>
    <w:p w14:paraId="2D85A68C" w14:textId="77777777" w:rsidR="00E64069" w:rsidRDefault="00E64069" w:rsidP="00E64069">
      <w:pPr>
        <w:pStyle w:val="ListBullet"/>
        <w:numPr>
          <w:ilvl w:val="2"/>
          <w:numId w:val="3"/>
        </w:numPr>
      </w:pPr>
      <w:r>
        <w:t xml:space="preserve">Create a Type choice for Structured Problem Analysis (this is a user-friendly label that gets shown in the problem task list or form for the problem task Type field, it is adding your own entry to the general and </w:t>
      </w:r>
      <w:proofErr w:type="spellStart"/>
      <w:r>
        <w:t>rca</w:t>
      </w:r>
      <w:proofErr w:type="spellEnd"/>
      <w:r>
        <w:t xml:space="preserve"> ones we ship)</w:t>
      </w:r>
    </w:p>
    <w:p w14:paraId="7B530D44" w14:textId="77777777" w:rsidR="00E64069" w:rsidRPr="00941F66" w:rsidRDefault="00E64069" w:rsidP="00E64069">
      <w:pPr>
        <w:pStyle w:val="ListBullet"/>
        <w:numPr>
          <w:ilvl w:val="3"/>
          <w:numId w:val="3"/>
        </w:numPr>
        <w:rPr>
          <w:b/>
        </w:rPr>
      </w:pPr>
      <w:r>
        <w:t xml:space="preserve">Go to </w:t>
      </w:r>
      <w:r w:rsidRPr="00941F66">
        <w:rPr>
          <w:b/>
        </w:rPr>
        <w:t>System Definition</w:t>
      </w:r>
      <w:r>
        <w:t xml:space="preserve"> &gt; </w:t>
      </w:r>
      <w:r w:rsidRPr="00941F66">
        <w:rPr>
          <w:b/>
        </w:rPr>
        <w:t>Choice Lists</w:t>
      </w:r>
    </w:p>
    <w:p w14:paraId="3C30E3B0" w14:textId="77777777" w:rsidR="00E64069" w:rsidRDefault="00E64069" w:rsidP="00E64069">
      <w:pPr>
        <w:pStyle w:val="ListBullet"/>
        <w:numPr>
          <w:ilvl w:val="3"/>
          <w:numId w:val="3"/>
        </w:numPr>
      </w:pPr>
      <w:r>
        <w:t>Filter the list of choices where:</w:t>
      </w:r>
    </w:p>
    <w:p w14:paraId="3A9BA5B0" w14:textId="77777777" w:rsidR="00E64069" w:rsidRDefault="00E64069" w:rsidP="00E64069">
      <w:pPr>
        <w:pStyle w:val="ListBullet"/>
        <w:numPr>
          <w:ilvl w:val="3"/>
          <w:numId w:val="3"/>
        </w:numPr>
      </w:pPr>
      <w:r>
        <w:t xml:space="preserve">Element: </w:t>
      </w:r>
      <w:proofErr w:type="spellStart"/>
      <w:r w:rsidRPr="00941F66">
        <w:rPr>
          <w:b/>
        </w:rPr>
        <w:t>problem_task_type</w:t>
      </w:r>
      <w:proofErr w:type="spellEnd"/>
    </w:p>
    <w:p w14:paraId="0030271C" w14:textId="77777777" w:rsidR="00E64069" w:rsidRDefault="00E64069" w:rsidP="00E64069">
      <w:pPr>
        <w:pStyle w:val="ListBullet"/>
        <w:numPr>
          <w:ilvl w:val="3"/>
          <w:numId w:val="3"/>
        </w:numPr>
      </w:pPr>
      <w:r>
        <w:t>Make a new Choice:</w:t>
      </w:r>
    </w:p>
    <w:p w14:paraId="52590C4D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Table: </w:t>
      </w:r>
      <w:r w:rsidRPr="00D1492F">
        <w:rPr>
          <w:i/>
        </w:rPr>
        <w:t>&lt;your new table&gt;</w:t>
      </w:r>
    </w:p>
    <w:p w14:paraId="3D39C97B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Element: </w:t>
      </w:r>
      <w:proofErr w:type="spellStart"/>
      <w:r w:rsidRPr="00941F66">
        <w:rPr>
          <w:b/>
        </w:rPr>
        <w:t>problem_task_type</w:t>
      </w:r>
      <w:proofErr w:type="spellEnd"/>
    </w:p>
    <w:p w14:paraId="6CF33DEF" w14:textId="77777777" w:rsidR="00E64069" w:rsidRDefault="00E64069" w:rsidP="00E64069">
      <w:pPr>
        <w:pStyle w:val="ListBullet"/>
        <w:numPr>
          <w:ilvl w:val="4"/>
          <w:numId w:val="3"/>
        </w:numPr>
      </w:pPr>
      <w:r>
        <w:t xml:space="preserve">Label: </w:t>
      </w:r>
      <w:r w:rsidRPr="00941F66">
        <w:rPr>
          <w:b/>
        </w:rPr>
        <w:t>Structured Problem Analysis</w:t>
      </w:r>
      <w:r>
        <w:br/>
      </w:r>
      <w:r w:rsidRPr="00D66A70">
        <w:rPr>
          <w:i/>
        </w:rPr>
        <w:t>Or whatever you want to call it.</w:t>
      </w:r>
    </w:p>
    <w:p w14:paraId="4D65BEAB" w14:textId="2BE1E935" w:rsidR="00335205" w:rsidRDefault="00E64069" w:rsidP="00E64069">
      <w:pPr>
        <w:pStyle w:val="ListBullet"/>
        <w:numPr>
          <w:ilvl w:val="4"/>
          <w:numId w:val="3"/>
        </w:numPr>
      </w:pPr>
      <w:r>
        <w:t xml:space="preserve">Value: </w:t>
      </w:r>
      <w:proofErr w:type="spellStart"/>
      <w:r w:rsidRPr="00941F66">
        <w:rPr>
          <w:b/>
        </w:rPr>
        <w:t>kt_spa</w:t>
      </w:r>
      <w:proofErr w:type="spellEnd"/>
      <w:r w:rsidRPr="00941F66">
        <w:rPr>
          <w:b/>
        </w:rPr>
        <w:br/>
      </w:r>
      <w:r w:rsidRPr="00D66A70">
        <w:rPr>
          <w:i/>
        </w:rPr>
        <w:t>Or whatever you want to call it – this is the value you will use with the default value.</w:t>
      </w:r>
    </w:p>
    <w:p w14:paraId="19BDF612" w14:textId="33272784" w:rsidR="00E64069" w:rsidRDefault="00E64069" w:rsidP="00AF4D66">
      <w:pPr>
        <w:pStyle w:val="ListBullet"/>
        <w:numPr>
          <w:ilvl w:val="2"/>
          <w:numId w:val="3"/>
        </w:numPr>
      </w:pPr>
      <w:r>
        <w:t xml:space="preserve">Add a dictionary override to set your </w:t>
      </w:r>
      <w:r w:rsidR="005B03C1">
        <w:t xml:space="preserve">default </w:t>
      </w:r>
      <w:r>
        <w:t xml:space="preserve">problem task type to </w:t>
      </w:r>
      <w:proofErr w:type="spellStart"/>
      <w:r>
        <w:t>kt_spa</w:t>
      </w:r>
      <w:proofErr w:type="spellEnd"/>
      <w:r>
        <w:t xml:space="preserve"> instead </w:t>
      </w:r>
      <w:r w:rsidR="00BA4125">
        <w:t>o</w:t>
      </w:r>
      <w:bookmarkStart w:id="0" w:name="_GoBack"/>
      <w:bookmarkEnd w:id="0"/>
      <w:r>
        <w:t>f general:</w:t>
      </w:r>
    </w:p>
    <w:p w14:paraId="4E7FCDBB" w14:textId="14BC6010" w:rsidR="00AF4D66" w:rsidRPr="002662BA" w:rsidRDefault="00AF4D66" w:rsidP="00E64069">
      <w:pPr>
        <w:pStyle w:val="ListBullet"/>
        <w:numPr>
          <w:ilvl w:val="3"/>
          <w:numId w:val="3"/>
        </w:numPr>
      </w:pPr>
      <w:r w:rsidRPr="002662BA">
        <w:t>Go to your new table</w:t>
      </w:r>
      <w:r w:rsidR="003B7530" w:rsidRPr="002662BA">
        <w:t xml:space="preserve"> &gt; </w:t>
      </w:r>
      <w:r w:rsidR="003B7530" w:rsidRPr="00941F66">
        <w:rPr>
          <w:b/>
        </w:rPr>
        <w:t>Columns</w:t>
      </w:r>
    </w:p>
    <w:p w14:paraId="446842E2" w14:textId="792576D2" w:rsidR="00DD4981" w:rsidRDefault="00DD4981" w:rsidP="00E64069">
      <w:pPr>
        <w:pStyle w:val="ListBullet"/>
        <w:numPr>
          <w:ilvl w:val="3"/>
          <w:numId w:val="3"/>
        </w:numPr>
      </w:pPr>
      <w:r>
        <w:t xml:space="preserve">Find and select the </w:t>
      </w:r>
      <w:r w:rsidRPr="00941F66">
        <w:rPr>
          <w:b/>
        </w:rPr>
        <w:t>Type</w:t>
      </w:r>
      <w:r>
        <w:t xml:space="preserve"> column (default value is general).</w:t>
      </w:r>
    </w:p>
    <w:p w14:paraId="2D4C48A2" w14:textId="638CAF94" w:rsidR="00941F66" w:rsidRDefault="00941F66" w:rsidP="00E64069">
      <w:pPr>
        <w:pStyle w:val="ListBullet"/>
        <w:numPr>
          <w:ilvl w:val="3"/>
          <w:numId w:val="3"/>
        </w:numPr>
      </w:pPr>
      <w:r>
        <w:t xml:space="preserve">Select the </w:t>
      </w:r>
      <w:r w:rsidRPr="00941F66">
        <w:rPr>
          <w:b/>
        </w:rPr>
        <w:t>Dictionary overrides</w:t>
      </w:r>
      <w:r>
        <w:t xml:space="preserve"> tab.</w:t>
      </w:r>
    </w:p>
    <w:p w14:paraId="0735BFB6" w14:textId="27CB6596" w:rsidR="00AF4D66" w:rsidRPr="002662BA" w:rsidRDefault="003B7530" w:rsidP="00E64069">
      <w:pPr>
        <w:pStyle w:val="ListBullet"/>
        <w:numPr>
          <w:ilvl w:val="3"/>
          <w:numId w:val="3"/>
        </w:numPr>
      </w:pPr>
      <w:r w:rsidRPr="002662BA">
        <w:t xml:space="preserve">Add a Dictionary override to override the Default value </w:t>
      </w:r>
      <w:r w:rsidR="00941F66">
        <w:t>and set it to</w:t>
      </w:r>
      <w:r w:rsidRPr="002662BA">
        <w:t>:</w:t>
      </w:r>
      <w:r w:rsidR="000D40DD" w:rsidRPr="002662BA">
        <w:t xml:space="preserve"> </w:t>
      </w:r>
      <w:proofErr w:type="spellStart"/>
      <w:r w:rsidR="00A660C4" w:rsidRPr="00941F66">
        <w:rPr>
          <w:b/>
        </w:rPr>
        <w:t>kt_spa</w:t>
      </w:r>
      <w:proofErr w:type="spellEnd"/>
      <w:r w:rsidR="006538BD" w:rsidRPr="002662BA">
        <w:br/>
      </w:r>
      <w:r w:rsidR="00A14B24" w:rsidRPr="00A14B24">
        <w:rPr>
          <w:i/>
        </w:rPr>
        <w:t>Or whatever you put in your Choice value.</w:t>
      </w:r>
    </w:p>
    <w:p w14:paraId="34085BC5" w14:textId="6E2EFF9C" w:rsidR="00AF4D66" w:rsidRPr="002662BA" w:rsidRDefault="00AF4D66" w:rsidP="00AF4D66">
      <w:pPr>
        <w:pStyle w:val="ListBullet"/>
        <w:numPr>
          <w:ilvl w:val="2"/>
          <w:numId w:val="3"/>
        </w:numPr>
      </w:pPr>
      <w:r w:rsidRPr="002662BA">
        <w:t xml:space="preserve">Update the Problem Task interceptor to add your </w:t>
      </w:r>
      <w:r w:rsidR="00782854" w:rsidRPr="002662BA">
        <w:t>problem</w:t>
      </w:r>
      <w:r w:rsidRPr="002662BA">
        <w:t xml:space="preserve"> task type:</w:t>
      </w:r>
    </w:p>
    <w:p w14:paraId="231AA7CF" w14:textId="1DE890B7" w:rsidR="00AF4D66" w:rsidRPr="002662BA" w:rsidRDefault="000156B1" w:rsidP="00AF4D66">
      <w:pPr>
        <w:pStyle w:val="ListBullet"/>
        <w:numPr>
          <w:ilvl w:val="3"/>
          <w:numId w:val="3"/>
        </w:numPr>
      </w:pPr>
      <w:r w:rsidRPr="002662BA">
        <w:lastRenderedPageBreak/>
        <w:t>Go to</w:t>
      </w:r>
      <w:r w:rsidR="00F21FDD">
        <w:t>:</w:t>
      </w:r>
      <w:r w:rsidRPr="002662BA">
        <w:t xml:space="preserve"> </w:t>
      </w:r>
      <w:r w:rsidRPr="00F21FDD">
        <w:rPr>
          <w:b/>
        </w:rPr>
        <w:t>System Definition</w:t>
      </w:r>
      <w:r w:rsidRPr="002662BA">
        <w:t xml:space="preserve"> &gt; </w:t>
      </w:r>
      <w:r w:rsidRPr="00F21FDD">
        <w:rPr>
          <w:b/>
        </w:rPr>
        <w:t>Interceptors</w:t>
      </w:r>
    </w:p>
    <w:p w14:paraId="4985485E" w14:textId="00E7BFB8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Find the Problem Task interceptor</w:t>
      </w:r>
    </w:p>
    <w:p w14:paraId="11ED4A89" w14:textId="72BFA7B4" w:rsidR="00A34B41" w:rsidRPr="002662BA" w:rsidRDefault="00A34B41" w:rsidP="00AF4D66">
      <w:pPr>
        <w:pStyle w:val="ListBullet"/>
        <w:numPr>
          <w:ilvl w:val="3"/>
          <w:numId w:val="3"/>
        </w:numPr>
      </w:pPr>
      <w:r w:rsidRPr="00F21FDD">
        <w:rPr>
          <w:b/>
        </w:rPr>
        <w:t>New</w:t>
      </w:r>
      <w:r w:rsidRPr="002662BA">
        <w:t xml:space="preserve"> &gt; </w:t>
      </w:r>
      <w:r w:rsidRPr="00F21FDD">
        <w:rPr>
          <w:b/>
        </w:rPr>
        <w:t>Simple question to redirect the URL</w:t>
      </w:r>
    </w:p>
    <w:p w14:paraId="2F632606" w14:textId="65246E79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Name: Direct to Problem Task of type Structured Problem Analysis</w:t>
      </w:r>
    </w:p>
    <w:p w14:paraId="41AF13AA" w14:textId="0202A30B" w:rsidR="006A7DAC" w:rsidRPr="002662BA" w:rsidRDefault="006A7DAC" w:rsidP="00AF4D66">
      <w:pPr>
        <w:pStyle w:val="ListBullet"/>
        <w:numPr>
          <w:ilvl w:val="3"/>
          <w:numId w:val="3"/>
        </w:numPr>
      </w:pPr>
      <w:r w:rsidRPr="002662BA">
        <w:t>Order: 1000</w:t>
      </w:r>
    </w:p>
    <w:p w14:paraId="0FB610E4" w14:textId="4AF25F15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>User Prompt: Structured Problem Analysis</w:t>
      </w:r>
    </w:p>
    <w:p w14:paraId="55B2A533" w14:textId="71B57310" w:rsidR="000156B1" w:rsidRPr="002662BA" w:rsidRDefault="000156B1" w:rsidP="00AF4D66">
      <w:pPr>
        <w:pStyle w:val="ListBullet"/>
        <w:numPr>
          <w:ilvl w:val="3"/>
          <w:numId w:val="3"/>
        </w:numPr>
      </w:pPr>
      <w:r w:rsidRPr="002662BA">
        <w:t xml:space="preserve">Target URL: </w:t>
      </w:r>
      <w:r w:rsidR="00232CCF" w:rsidRPr="002662BA">
        <w:rPr>
          <w:highlight w:val="yellow"/>
        </w:rPr>
        <w:t>&lt;</w:t>
      </w:r>
      <w:proofErr w:type="spellStart"/>
      <w:r w:rsidR="00765A9B">
        <w:rPr>
          <w:highlight w:val="yellow"/>
        </w:rPr>
        <w:t>your_</w:t>
      </w:r>
      <w:r w:rsidR="00232CCF" w:rsidRPr="002662BA">
        <w:rPr>
          <w:highlight w:val="yellow"/>
        </w:rPr>
        <w:t>table_id</w:t>
      </w:r>
      <w:proofErr w:type="spellEnd"/>
      <w:r w:rsidR="00232CCF" w:rsidRPr="002662BA">
        <w:rPr>
          <w:highlight w:val="yellow"/>
        </w:rPr>
        <w:t>&gt;</w:t>
      </w:r>
      <w:r w:rsidR="00232CCF" w:rsidRPr="002662BA">
        <w:t>.</w:t>
      </w:r>
      <w:proofErr w:type="spellStart"/>
      <w:r w:rsidRPr="002662BA">
        <w:t>do?sys_id</w:t>
      </w:r>
      <w:proofErr w:type="spellEnd"/>
      <w:r w:rsidRPr="002662BA">
        <w:t>=-1</w:t>
      </w:r>
      <w:r w:rsidR="00232CCF" w:rsidRPr="002662BA">
        <w:br/>
        <w:t xml:space="preserve">Example: </w:t>
      </w:r>
      <w:proofErr w:type="spellStart"/>
      <w:r w:rsidR="00232CCF" w:rsidRPr="002662BA">
        <w:t>x_kt_structured_problem_analysis.do?sys_id</w:t>
      </w:r>
      <w:proofErr w:type="spellEnd"/>
      <w:r w:rsidR="00232CCF" w:rsidRPr="002662BA">
        <w:t>=-1</w:t>
      </w:r>
    </w:p>
    <w:p w14:paraId="54D41CB7" w14:textId="0EA11E4B" w:rsidR="006142A2" w:rsidRDefault="006142A2" w:rsidP="006A7DAC">
      <w:pPr>
        <w:pStyle w:val="ListBullet"/>
        <w:numPr>
          <w:ilvl w:val="2"/>
          <w:numId w:val="3"/>
        </w:numPr>
      </w:pPr>
      <w:r>
        <w:t>Set up your process flow</w:t>
      </w:r>
      <w:r w:rsidR="008A35C2">
        <w:t xml:space="preserve"> (state transitions)</w:t>
      </w:r>
      <w:r>
        <w:t>:</w:t>
      </w:r>
    </w:p>
    <w:p w14:paraId="25053B3F" w14:textId="01C33D38" w:rsidR="006508A0" w:rsidRPr="006508A0" w:rsidRDefault="006508A0" w:rsidP="006142A2">
      <w:pPr>
        <w:pStyle w:val="ListBullet"/>
        <w:numPr>
          <w:ilvl w:val="3"/>
          <w:numId w:val="3"/>
        </w:numPr>
        <w:rPr>
          <w:i/>
        </w:rPr>
      </w:pPr>
      <w:r w:rsidRPr="006508A0">
        <w:rPr>
          <w:i/>
        </w:rPr>
        <w:t>Defines how you can transition from one state to another</w:t>
      </w:r>
    </w:p>
    <w:p w14:paraId="6FA6F0DC" w14:textId="172296F0" w:rsidR="006142A2" w:rsidRDefault="006142A2" w:rsidP="006142A2">
      <w:pPr>
        <w:pStyle w:val="ListBullet"/>
        <w:numPr>
          <w:ilvl w:val="3"/>
          <w:numId w:val="3"/>
        </w:numPr>
      </w:pPr>
      <w:r>
        <w:t xml:space="preserve">Go to </w:t>
      </w:r>
      <w:r w:rsidRPr="009A1EFD">
        <w:rPr>
          <w:b/>
        </w:rPr>
        <w:t>State Management</w:t>
      </w:r>
      <w:r>
        <w:t xml:space="preserve"> &gt; </w:t>
      </w:r>
      <w:r w:rsidRPr="009A1EFD">
        <w:rPr>
          <w:b/>
        </w:rPr>
        <w:t>State Models</w:t>
      </w:r>
    </w:p>
    <w:p w14:paraId="024D3B80" w14:textId="4BDBE49E" w:rsidR="006142A2" w:rsidRDefault="009A1EFD" w:rsidP="006142A2">
      <w:pPr>
        <w:pStyle w:val="ListBullet"/>
        <w:numPr>
          <w:ilvl w:val="3"/>
          <w:numId w:val="3"/>
        </w:numPr>
      </w:pPr>
      <w:r>
        <w:t xml:space="preserve">The simplest version would be to manually create your own version of the </w:t>
      </w:r>
      <w:r w:rsidR="006142A2">
        <w:t>Problem Task: Default Flow</w:t>
      </w:r>
      <w:r>
        <w:t xml:space="preserve"> state model</w:t>
      </w:r>
    </w:p>
    <w:p w14:paraId="1635A07A" w14:textId="77777777" w:rsidR="00752E77" w:rsidRDefault="00752E77">
      <w:r>
        <w:br w:type="page"/>
      </w:r>
    </w:p>
    <w:p w14:paraId="7F96CD25" w14:textId="6E3BAA13" w:rsidR="007C2EE2" w:rsidRDefault="007C2EE2" w:rsidP="006A7DAC">
      <w:pPr>
        <w:pStyle w:val="ListBullet"/>
        <w:numPr>
          <w:ilvl w:val="2"/>
          <w:numId w:val="3"/>
        </w:numPr>
      </w:pPr>
      <w:r>
        <w:lastRenderedPageBreak/>
        <w:t>Set up your ribbon</w:t>
      </w:r>
      <w:r w:rsidR="00130BD2">
        <w:t>:</w:t>
      </w:r>
    </w:p>
    <w:p w14:paraId="0A8B4E15" w14:textId="23E687A1" w:rsidR="007C2EE2" w:rsidRPr="007C2EE2" w:rsidRDefault="007C2EE2" w:rsidP="007C2EE2">
      <w:pPr>
        <w:pStyle w:val="ListBullet"/>
        <w:numPr>
          <w:ilvl w:val="3"/>
          <w:numId w:val="3"/>
        </w:numPr>
        <w:rPr>
          <w:i/>
        </w:rPr>
      </w:pPr>
      <w:r w:rsidRPr="007C2EE2">
        <w:rPr>
          <w:i/>
        </w:rPr>
        <w:t xml:space="preserve">Shows where you are in the </w:t>
      </w:r>
      <w:r w:rsidR="00BD1FC3">
        <w:rPr>
          <w:i/>
        </w:rPr>
        <w:t xml:space="preserve">problem task </w:t>
      </w:r>
      <w:r w:rsidRPr="007C2EE2">
        <w:rPr>
          <w:i/>
        </w:rPr>
        <w:t>process</w:t>
      </w:r>
    </w:p>
    <w:p w14:paraId="70DDB108" w14:textId="5A76619B" w:rsidR="006A7DAC" w:rsidRPr="002839FB" w:rsidRDefault="002839FB" w:rsidP="007C2EE2">
      <w:pPr>
        <w:pStyle w:val="ListBullet"/>
        <w:numPr>
          <w:ilvl w:val="3"/>
          <w:numId w:val="3"/>
        </w:numPr>
      </w:pPr>
      <w:r w:rsidRPr="002839FB">
        <w:t xml:space="preserve">Set up your ribbon </w:t>
      </w:r>
      <w:r w:rsidR="00B17816">
        <w:t>states</w:t>
      </w:r>
      <w:r w:rsidRPr="002839FB">
        <w:t>:</w:t>
      </w:r>
    </w:p>
    <w:p w14:paraId="6F45DC80" w14:textId="660F3AA9" w:rsidR="002839FB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</w:t>
      </w:r>
      <w:r w:rsidRPr="00C31A94">
        <w:t xml:space="preserve"> </w:t>
      </w:r>
      <w:r w:rsidRPr="00C31A94">
        <w:rPr>
          <w:b/>
        </w:rPr>
        <w:t>UI</w:t>
      </w:r>
      <w:r w:rsidRPr="00C31A94">
        <w:t xml:space="preserve"> &gt; </w:t>
      </w:r>
      <w:r w:rsidRPr="00C31A94">
        <w:rPr>
          <w:b/>
        </w:rPr>
        <w:t>Process Flow</w:t>
      </w:r>
    </w:p>
    <w:p w14:paraId="714A5D47" w14:textId="2F0600AC" w:rsidR="00B17816" w:rsidRPr="00C31A94" w:rsidRDefault="00B17816" w:rsidP="007C2EE2">
      <w:pPr>
        <w:pStyle w:val="ListBullet"/>
        <w:numPr>
          <w:ilvl w:val="4"/>
          <w:numId w:val="3"/>
        </w:numPr>
      </w:pPr>
      <w:r w:rsidRPr="00C31A94">
        <w:t xml:space="preserve">The simplest version would be to </w:t>
      </w:r>
      <w:r w:rsidR="00B74B24">
        <w:t xml:space="preserve">manually </w:t>
      </w:r>
      <w:r w:rsidRPr="00C31A94">
        <w:t xml:space="preserve">create your own </w:t>
      </w:r>
      <w:r w:rsidR="009828DE">
        <w:t>version</w:t>
      </w:r>
      <w:r w:rsidRPr="00C31A94">
        <w:t xml:space="preserve"> of the Problem Task flow formatters</w:t>
      </w:r>
    </w:p>
    <w:p w14:paraId="1BA8492A" w14:textId="3C89B32F" w:rsidR="00B17816" w:rsidRPr="00C31A94" w:rsidRDefault="00B17816" w:rsidP="007C2EE2">
      <w:pPr>
        <w:pStyle w:val="ListBullet"/>
        <w:numPr>
          <w:ilvl w:val="3"/>
          <w:numId w:val="3"/>
        </w:numPr>
      </w:pPr>
      <w:r w:rsidRPr="00C31A94">
        <w:t>Set up the ribbon</w:t>
      </w:r>
      <w:r w:rsidR="007C2EE2">
        <w:t xml:space="preserve"> formatter</w:t>
      </w:r>
      <w:r w:rsidRPr="00C31A94">
        <w:t>:</w:t>
      </w:r>
    </w:p>
    <w:p w14:paraId="1A5D0E3C" w14:textId="10F01FEB" w:rsidR="00B17816" w:rsidRPr="00C31A94" w:rsidRDefault="00883F20" w:rsidP="007C2EE2">
      <w:pPr>
        <w:pStyle w:val="ListBullet"/>
        <w:numPr>
          <w:ilvl w:val="4"/>
          <w:numId w:val="3"/>
        </w:numPr>
      </w:pPr>
      <w:r w:rsidRPr="00C31A94">
        <w:t xml:space="preserve">Go to: </w:t>
      </w:r>
      <w:r w:rsidRPr="00C31A94">
        <w:rPr>
          <w:b/>
        </w:rPr>
        <w:t>System UI</w:t>
      </w:r>
      <w:r w:rsidRPr="00C31A94">
        <w:t xml:space="preserve"> &gt; </w:t>
      </w:r>
      <w:r w:rsidRPr="00C31A94">
        <w:rPr>
          <w:b/>
        </w:rPr>
        <w:t>Formatters</w:t>
      </w:r>
    </w:p>
    <w:p w14:paraId="670527C7" w14:textId="67DAB5FA" w:rsidR="00883F20" w:rsidRPr="00C31A94" w:rsidRDefault="002A5A38" w:rsidP="007C2EE2">
      <w:pPr>
        <w:pStyle w:val="ListBullet"/>
        <w:numPr>
          <w:ilvl w:val="4"/>
          <w:numId w:val="3"/>
        </w:numPr>
      </w:pPr>
      <w:r w:rsidRPr="00C31A94">
        <w:t>The simplest version would be to create your own copy of the Problem Task formatter for your table.</w:t>
      </w:r>
    </w:p>
    <w:p w14:paraId="3FE39ABC" w14:textId="242434C3" w:rsidR="00AF4D66" w:rsidRDefault="00EC503C" w:rsidP="00AF4D66">
      <w:pPr>
        <w:pStyle w:val="ListBullet"/>
        <w:numPr>
          <w:ilvl w:val="1"/>
          <w:numId w:val="3"/>
        </w:numPr>
      </w:pPr>
      <w:r>
        <w:t>App for e</w:t>
      </w:r>
      <w:r w:rsidR="00AF4D66">
        <w:t>xisting customers:</w:t>
      </w:r>
    </w:p>
    <w:p w14:paraId="3CEAE455" w14:textId="3F117C49" w:rsidR="00AF4D66" w:rsidRDefault="00AF4D66" w:rsidP="00AF4D66">
      <w:pPr>
        <w:pStyle w:val="ListBullet"/>
        <w:numPr>
          <w:ilvl w:val="2"/>
          <w:numId w:val="3"/>
        </w:numPr>
      </w:pPr>
      <w:r>
        <w:t xml:space="preserve">Create a UI action </w:t>
      </w:r>
      <w:r w:rsidR="00892D87">
        <w:t xml:space="preserve">on the problem table </w:t>
      </w:r>
      <w:r>
        <w:t>to create your task type</w:t>
      </w:r>
      <w:r w:rsidR="004155C7">
        <w:t>:</w:t>
      </w:r>
    </w:p>
    <w:p w14:paraId="43CEE88B" w14:textId="6D6BD30C" w:rsidR="00892D87" w:rsidRDefault="00892D87" w:rsidP="00892D87">
      <w:pPr>
        <w:pStyle w:val="ListBullet"/>
        <w:numPr>
          <w:ilvl w:val="3"/>
          <w:numId w:val="3"/>
        </w:numPr>
      </w:pPr>
      <w:r>
        <w:t xml:space="preserve">Go to: </w:t>
      </w:r>
      <w:r w:rsidRPr="00132C08">
        <w:rPr>
          <w:b/>
        </w:rPr>
        <w:t>System UI</w:t>
      </w:r>
      <w:r>
        <w:t xml:space="preserve"> &gt; </w:t>
      </w:r>
      <w:r w:rsidRPr="00132C08">
        <w:rPr>
          <w:b/>
        </w:rPr>
        <w:t>UI Actions</w:t>
      </w:r>
    </w:p>
    <w:p w14:paraId="5C8C61CD" w14:textId="145560F2" w:rsidR="00892D87" w:rsidRDefault="00892D87" w:rsidP="00892D87">
      <w:pPr>
        <w:pStyle w:val="ListBullet"/>
        <w:numPr>
          <w:ilvl w:val="3"/>
          <w:numId w:val="3"/>
        </w:numPr>
      </w:pPr>
      <w:r>
        <w:t>Create a new UI Action</w:t>
      </w:r>
    </w:p>
    <w:p w14:paraId="2A74E10F" w14:textId="226A4D65" w:rsidR="008E0BE2" w:rsidRDefault="008E0BE2" w:rsidP="008E0BE2">
      <w:pPr>
        <w:pStyle w:val="ListBullet"/>
        <w:numPr>
          <w:ilvl w:val="3"/>
          <w:numId w:val="3"/>
        </w:numPr>
      </w:pPr>
      <w:r>
        <w:t xml:space="preserve">Name: </w:t>
      </w:r>
      <w:r w:rsidRPr="008E0BE2">
        <w:t>Create Structured Problem Analysis</w:t>
      </w:r>
      <w:r>
        <w:t xml:space="preserve"> – or whatever you want to call the action</w:t>
      </w:r>
    </w:p>
    <w:p w14:paraId="6327DDC7" w14:textId="00B69415" w:rsidR="00C440EA" w:rsidRDefault="00C440EA" w:rsidP="008E0BE2">
      <w:pPr>
        <w:pStyle w:val="ListBullet"/>
        <w:numPr>
          <w:ilvl w:val="3"/>
          <w:numId w:val="3"/>
        </w:numPr>
      </w:pPr>
      <w:r>
        <w:t>Form link: Checked</w:t>
      </w:r>
    </w:p>
    <w:p w14:paraId="775B9589" w14:textId="25E92891" w:rsidR="00C440EA" w:rsidRDefault="00C440EA" w:rsidP="008E0BE2">
      <w:pPr>
        <w:pStyle w:val="ListBullet"/>
        <w:numPr>
          <w:ilvl w:val="3"/>
          <w:numId w:val="3"/>
        </w:numPr>
      </w:pPr>
      <w:r>
        <w:t>Form context menu: Checked</w:t>
      </w:r>
    </w:p>
    <w:p w14:paraId="45D0F4CE" w14:textId="0DF26443" w:rsidR="00892D87" w:rsidRDefault="00892D87" w:rsidP="00892D87">
      <w:pPr>
        <w:pStyle w:val="ListBullet"/>
        <w:numPr>
          <w:ilvl w:val="3"/>
          <w:numId w:val="3"/>
        </w:numPr>
      </w:pPr>
      <w:r>
        <w:t>Table: Problem</w:t>
      </w:r>
    </w:p>
    <w:p w14:paraId="26FD25E6" w14:textId="6568759D" w:rsidR="00892D87" w:rsidRDefault="00132C08" w:rsidP="00892D87">
      <w:pPr>
        <w:pStyle w:val="ListBullet"/>
        <w:numPr>
          <w:ilvl w:val="3"/>
          <w:numId w:val="3"/>
        </w:numPr>
      </w:pPr>
      <w:r>
        <w:t>Order: 1000</w:t>
      </w:r>
    </w:p>
    <w:p w14:paraId="6426A4E1" w14:textId="77777777" w:rsidR="0048422A" w:rsidRDefault="0048422A">
      <w:r>
        <w:br w:type="page"/>
      </w:r>
    </w:p>
    <w:p w14:paraId="359C3A32" w14:textId="6F748531" w:rsidR="00132C08" w:rsidRDefault="00346C39" w:rsidP="00892D87">
      <w:pPr>
        <w:pStyle w:val="ListBullet"/>
        <w:numPr>
          <w:ilvl w:val="3"/>
          <w:numId w:val="3"/>
        </w:numPr>
      </w:pPr>
      <w:r>
        <w:lastRenderedPageBreak/>
        <w:t>Simple s</w:t>
      </w:r>
      <w:r w:rsidR="00132C08">
        <w:t>cript example</w:t>
      </w:r>
      <w:r w:rsidR="00734835">
        <w:t xml:space="preserve"> to create a new record and link it back to this problem</w:t>
      </w:r>
      <w:r w:rsidR="00132C08">
        <w:t>: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6470"/>
      </w:tblGrid>
      <w:tr w:rsidR="00132C08" w14:paraId="31781506" w14:textId="77777777" w:rsidTr="00132C08">
        <w:tc>
          <w:tcPr>
            <w:tcW w:w="9350" w:type="dxa"/>
          </w:tcPr>
          <w:p w14:paraId="29F02C82" w14:textId="1C5C8203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r w:rsidRPr="00132C08">
              <w:rPr>
                <w:rFonts w:ascii="Courier New" w:hAnsi="Courier New" w:cs="Courier New"/>
                <w:sz w:val="24"/>
              </w:rPr>
              <w:t>var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kt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 xml:space="preserve"> = new</w:t>
            </w:r>
            <w:r>
              <w:rPr>
                <w:rFonts w:ascii="Courier New" w:hAnsi="Courier New" w:cs="Courier New"/>
                <w:sz w:val="24"/>
              </w:rPr>
              <w:br/>
              <w:t xml:space="preserve">   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GlideRecord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('</w:t>
            </w:r>
            <w:r w:rsidR="00734835" w:rsidRPr="00734835">
              <w:rPr>
                <w:rFonts w:ascii="Courier New" w:hAnsi="Courier New" w:cs="Courier New"/>
                <w:sz w:val="24"/>
                <w:highlight w:val="yellow"/>
              </w:rPr>
              <w:t>&lt;your-table-name&gt;</w:t>
            </w:r>
            <w:r w:rsidR="00734835">
              <w:rPr>
                <w:rFonts w:ascii="Courier New" w:hAnsi="Courier New" w:cs="Courier New"/>
                <w:sz w:val="24"/>
              </w:rPr>
              <w:t>’</w:t>
            </w:r>
            <w:r w:rsidRPr="00132C08">
              <w:rPr>
                <w:rFonts w:ascii="Courier New" w:hAnsi="Courier New" w:cs="Courier New"/>
                <w:sz w:val="24"/>
              </w:rPr>
              <w:t>);</w:t>
            </w:r>
          </w:p>
          <w:p w14:paraId="7DE83E41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kt.initialize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();</w:t>
            </w:r>
          </w:p>
          <w:p w14:paraId="51A94B4F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kt.problem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current.sys_id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;</w:t>
            </w:r>
          </w:p>
          <w:p w14:paraId="66BAEDBD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kt.insert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();</w:t>
            </w:r>
          </w:p>
          <w:p w14:paraId="2C3F55E9" w14:textId="77777777" w:rsidR="00132C08" w:rsidRPr="00132C08" w:rsidRDefault="00132C08" w:rsidP="00132C08">
            <w:pPr>
              <w:pStyle w:val="ListBullet"/>
              <w:numPr>
                <w:ilvl w:val="0"/>
                <w:numId w:val="0"/>
              </w:numPr>
              <w:rPr>
                <w:rFonts w:ascii="Courier New" w:hAnsi="Courier New" w:cs="Courier New"/>
                <w:sz w:val="24"/>
              </w:r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action.setRedirectURL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132C08">
              <w:rPr>
                <w:rFonts w:ascii="Courier New" w:hAnsi="Courier New" w:cs="Courier New"/>
                <w:sz w:val="24"/>
              </w:rPr>
              <w:t>kt</w:t>
            </w:r>
            <w:proofErr w:type="spellEnd"/>
            <w:r w:rsidRPr="00132C08">
              <w:rPr>
                <w:rFonts w:ascii="Courier New" w:hAnsi="Courier New" w:cs="Courier New"/>
                <w:sz w:val="24"/>
              </w:rPr>
              <w:t>);</w:t>
            </w:r>
          </w:p>
          <w:p w14:paraId="27A9A051" w14:textId="14CF94DA" w:rsidR="00132C08" w:rsidRDefault="00132C08" w:rsidP="00132C08">
            <w:pPr>
              <w:pStyle w:val="ListBullet"/>
              <w:numPr>
                <w:ilvl w:val="0"/>
                <w:numId w:val="0"/>
              </w:numPr>
            </w:pPr>
            <w:proofErr w:type="spellStart"/>
            <w:proofErr w:type="gramStart"/>
            <w:r w:rsidRPr="00132C08">
              <w:rPr>
                <w:rFonts w:ascii="Courier New" w:hAnsi="Courier New" w:cs="Courier New"/>
                <w:sz w:val="24"/>
              </w:rPr>
              <w:t>action.setReturnURL</w:t>
            </w:r>
            <w:proofErr w:type="spellEnd"/>
            <w:proofErr w:type="gramEnd"/>
            <w:r w:rsidRPr="00132C08">
              <w:rPr>
                <w:rFonts w:ascii="Courier New" w:hAnsi="Courier New" w:cs="Courier New"/>
                <w:sz w:val="24"/>
              </w:rPr>
              <w:t>(current);</w:t>
            </w:r>
          </w:p>
        </w:tc>
      </w:tr>
    </w:tbl>
    <w:p w14:paraId="26ADA1A8" w14:textId="25DAC6E7" w:rsidR="00EC1BD6" w:rsidRDefault="00EC1BD6" w:rsidP="004C3051">
      <w:pPr>
        <w:pStyle w:val="ListBullet"/>
        <w:numPr>
          <w:ilvl w:val="2"/>
          <w:numId w:val="3"/>
        </w:numPr>
      </w:pPr>
      <w:r>
        <w:t>You can add the Task type to the Problem Task list to differentiate between task</w:t>
      </w:r>
      <w:r w:rsidR="00EF34E6">
        <w:t xml:space="preserve"> types (problem task vs. your problem task)</w:t>
      </w:r>
      <w:r>
        <w:t>.</w:t>
      </w:r>
    </w:p>
    <w:sectPr w:rsidR="00EC1BD6">
      <w:footerReference w:type="default" r:id="rId9"/>
      <w:headerReference w:type="first" r:id="rId10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0D827A" w14:textId="77777777" w:rsidR="006D0788" w:rsidRDefault="006D0788">
      <w:r>
        <w:separator/>
      </w:r>
    </w:p>
    <w:p w14:paraId="77535A52" w14:textId="77777777" w:rsidR="006D0788" w:rsidRDefault="006D0788"/>
  </w:endnote>
  <w:endnote w:type="continuationSeparator" w:id="0">
    <w:p w14:paraId="132D7BAF" w14:textId="77777777" w:rsidR="006D0788" w:rsidRDefault="006D0788">
      <w:r>
        <w:continuationSeparator/>
      </w:r>
    </w:p>
    <w:p w14:paraId="52EE9861" w14:textId="77777777" w:rsidR="006D0788" w:rsidRDefault="006D07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DDE30E" w14:textId="77777777" w:rsidR="006347CC" w:rsidRDefault="00D0770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33D29" w14:textId="77777777" w:rsidR="006D0788" w:rsidRDefault="006D0788">
      <w:r>
        <w:separator/>
      </w:r>
    </w:p>
    <w:p w14:paraId="50FE2230" w14:textId="77777777" w:rsidR="006D0788" w:rsidRDefault="006D0788"/>
  </w:footnote>
  <w:footnote w:type="continuationSeparator" w:id="0">
    <w:p w14:paraId="01A0EF94" w14:textId="77777777" w:rsidR="006D0788" w:rsidRDefault="006D0788">
      <w:r>
        <w:continuationSeparator/>
      </w:r>
    </w:p>
    <w:p w14:paraId="1613B345" w14:textId="77777777" w:rsidR="006D0788" w:rsidRDefault="006D07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8B6E64" w14:textId="59478543" w:rsidR="00CC12FA" w:rsidRDefault="00CC12FA">
    <w:pPr>
      <w:pStyle w:val="Header"/>
    </w:pPr>
    <w:r w:rsidRPr="00CC12FA">
      <w:t>Kepner-Tregoe building on Problem Task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BE6979"/>
    <w:multiLevelType w:val="multilevel"/>
    <w:tmpl w:val="0CA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06CDF"/>
    <w:multiLevelType w:val="hybridMultilevel"/>
    <w:tmpl w:val="F51A78FA"/>
    <w:lvl w:ilvl="0" w:tplc="0409000F">
      <w:start w:val="1"/>
      <w:numFmt w:val="decimal"/>
      <w:pStyle w:val="ListBullet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B2B58"/>
    <w:multiLevelType w:val="multilevel"/>
    <w:tmpl w:val="EF46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1556F"/>
    <w:multiLevelType w:val="hybridMultilevel"/>
    <w:tmpl w:val="7FC4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1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82"/>
    <w:rsid w:val="000156B1"/>
    <w:rsid w:val="00032FFA"/>
    <w:rsid w:val="00091140"/>
    <w:rsid w:val="000D40DD"/>
    <w:rsid w:val="00130BD2"/>
    <w:rsid w:val="00132C08"/>
    <w:rsid w:val="00146D78"/>
    <w:rsid w:val="00151A5E"/>
    <w:rsid w:val="00183152"/>
    <w:rsid w:val="00183EBD"/>
    <w:rsid w:val="00185934"/>
    <w:rsid w:val="001D2616"/>
    <w:rsid w:val="001F4811"/>
    <w:rsid w:val="00225724"/>
    <w:rsid w:val="00232CCF"/>
    <w:rsid w:val="002351EB"/>
    <w:rsid w:val="002662BA"/>
    <w:rsid w:val="002839FB"/>
    <w:rsid w:val="00293BE7"/>
    <w:rsid w:val="002A5A38"/>
    <w:rsid w:val="002A5DE1"/>
    <w:rsid w:val="002B4AFC"/>
    <w:rsid w:val="002B7490"/>
    <w:rsid w:val="002E370D"/>
    <w:rsid w:val="00321B80"/>
    <w:rsid w:val="00321C1A"/>
    <w:rsid w:val="00335205"/>
    <w:rsid w:val="00346C39"/>
    <w:rsid w:val="003B7530"/>
    <w:rsid w:val="003F159B"/>
    <w:rsid w:val="003F7A50"/>
    <w:rsid w:val="00401301"/>
    <w:rsid w:val="004155C7"/>
    <w:rsid w:val="00464435"/>
    <w:rsid w:val="00467E60"/>
    <w:rsid w:val="0048422A"/>
    <w:rsid w:val="00494310"/>
    <w:rsid w:val="004A4B62"/>
    <w:rsid w:val="004C3051"/>
    <w:rsid w:val="004D4C9F"/>
    <w:rsid w:val="004F751F"/>
    <w:rsid w:val="00526A65"/>
    <w:rsid w:val="005448E0"/>
    <w:rsid w:val="00580FF0"/>
    <w:rsid w:val="0059109B"/>
    <w:rsid w:val="005B03C1"/>
    <w:rsid w:val="006029B9"/>
    <w:rsid w:val="006142A2"/>
    <w:rsid w:val="00620095"/>
    <w:rsid w:val="006347CC"/>
    <w:rsid w:val="00634961"/>
    <w:rsid w:val="006508A0"/>
    <w:rsid w:val="006538BD"/>
    <w:rsid w:val="006702D4"/>
    <w:rsid w:val="0068789D"/>
    <w:rsid w:val="006A103C"/>
    <w:rsid w:val="006A7DAC"/>
    <w:rsid w:val="006B6278"/>
    <w:rsid w:val="006D0788"/>
    <w:rsid w:val="006D3CF2"/>
    <w:rsid w:val="006E1A1D"/>
    <w:rsid w:val="006F16E3"/>
    <w:rsid w:val="00720194"/>
    <w:rsid w:val="00734835"/>
    <w:rsid w:val="00734B79"/>
    <w:rsid w:val="00752E77"/>
    <w:rsid w:val="00765A9B"/>
    <w:rsid w:val="00782854"/>
    <w:rsid w:val="00783FF1"/>
    <w:rsid w:val="007A75C3"/>
    <w:rsid w:val="007C2EE2"/>
    <w:rsid w:val="00806575"/>
    <w:rsid w:val="008654CD"/>
    <w:rsid w:val="00880E2E"/>
    <w:rsid w:val="00883F20"/>
    <w:rsid w:val="00892D87"/>
    <w:rsid w:val="008A2D4D"/>
    <w:rsid w:val="008A35C2"/>
    <w:rsid w:val="008C0565"/>
    <w:rsid w:val="008D0D1F"/>
    <w:rsid w:val="008E0BE2"/>
    <w:rsid w:val="0093518B"/>
    <w:rsid w:val="00941F66"/>
    <w:rsid w:val="00954865"/>
    <w:rsid w:val="00962174"/>
    <w:rsid w:val="009828DE"/>
    <w:rsid w:val="00992966"/>
    <w:rsid w:val="009A1EFD"/>
    <w:rsid w:val="009D6000"/>
    <w:rsid w:val="009E1F33"/>
    <w:rsid w:val="009F6173"/>
    <w:rsid w:val="00A004E9"/>
    <w:rsid w:val="00A14B24"/>
    <w:rsid w:val="00A14E06"/>
    <w:rsid w:val="00A34B41"/>
    <w:rsid w:val="00A660C4"/>
    <w:rsid w:val="00A86089"/>
    <w:rsid w:val="00AA5D65"/>
    <w:rsid w:val="00AB12E4"/>
    <w:rsid w:val="00AC2280"/>
    <w:rsid w:val="00AE24D6"/>
    <w:rsid w:val="00AF4D66"/>
    <w:rsid w:val="00B13199"/>
    <w:rsid w:val="00B17816"/>
    <w:rsid w:val="00B23982"/>
    <w:rsid w:val="00B74B24"/>
    <w:rsid w:val="00B92CFD"/>
    <w:rsid w:val="00BA4125"/>
    <w:rsid w:val="00BD1FC3"/>
    <w:rsid w:val="00C0388F"/>
    <w:rsid w:val="00C17610"/>
    <w:rsid w:val="00C31A94"/>
    <w:rsid w:val="00C440EA"/>
    <w:rsid w:val="00C60973"/>
    <w:rsid w:val="00C63EB8"/>
    <w:rsid w:val="00C779FF"/>
    <w:rsid w:val="00C830D3"/>
    <w:rsid w:val="00CA1ACC"/>
    <w:rsid w:val="00CC12FA"/>
    <w:rsid w:val="00CF367E"/>
    <w:rsid w:val="00CF5A35"/>
    <w:rsid w:val="00D0770D"/>
    <w:rsid w:val="00D14679"/>
    <w:rsid w:val="00D1492F"/>
    <w:rsid w:val="00D238E1"/>
    <w:rsid w:val="00D419C0"/>
    <w:rsid w:val="00D426BE"/>
    <w:rsid w:val="00D53B93"/>
    <w:rsid w:val="00D6209F"/>
    <w:rsid w:val="00D66A70"/>
    <w:rsid w:val="00D870C6"/>
    <w:rsid w:val="00DB468F"/>
    <w:rsid w:val="00DD4981"/>
    <w:rsid w:val="00DD7216"/>
    <w:rsid w:val="00DE2491"/>
    <w:rsid w:val="00E268DF"/>
    <w:rsid w:val="00E64069"/>
    <w:rsid w:val="00E6622A"/>
    <w:rsid w:val="00E71129"/>
    <w:rsid w:val="00E85153"/>
    <w:rsid w:val="00E9454F"/>
    <w:rsid w:val="00E95979"/>
    <w:rsid w:val="00EC1BD6"/>
    <w:rsid w:val="00EC503C"/>
    <w:rsid w:val="00EF26F6"/>
    <w:rsid w:val="00EF34E6"/>
    <w:rsid w:val="00EF40DB"/>
    <w:rsid w:val="00F15C01"/>
    <w:rsid w:val="00F21FDD"/>
    <w:rsid w:val="00FD3161"/>
    <w:rsid w:val="00FF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4ABAD"/>
  <w15:chartTrackingRefBased/>
  <w15:docId w15:val="{69930762-2C7E-3D43-9BBC-CD8635264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table" w:styleId="TableGrid">
    <w:name w:val="Table Grid"/>
    <w:basedOn w:val="TableNormal"/>
    <w:uiPriority w:val="39"/>
    <w:rsid w:val="00CF5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92D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t.lloyd/Library/Containers/com.microsoft.Word/Data/Library/Application%20Support/Microsoft/Office/16.0/DTS/en-US%7bA0E3086B-9936-604B-9045-36BF1CD9A3F2%7d/%7bCB8E5EE4-FD6A-1549-80E7-B1F02664EA15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{CB8E5EE4-FD6A-1549-80E7-B1F02664EA15}tf10002086.dotx</Template>
  <TotalTime>154</TotalTime>
  <Pages>13</Pages>
  <Words>1080</Words>
  <Characters>6160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Lloyd</dc:creator>
  <cp:keywords/>
  <dc:description/>
  <cp:lastModifiedBy>Matt Lloyd</cp:lastModifiedBy>
  <cp:revision>126</cp:revision>
  <dcterms:created xsi:type="dcterms:W3CDTF">2018-11-29T17:25:00Z</dcterms:created>
  <dcterms:modified xsi:type="dcterms:W3CDTF">2019-02-20T09:49:00Z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